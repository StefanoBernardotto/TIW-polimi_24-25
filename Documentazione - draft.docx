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Pr="002A0363"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2"/>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3"/>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4"/>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5"/>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r w:rsidRPr="00990B3E">
              <w:t>SceltaProfilo</w:t>
            </w:r>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6394918" w:rsidR="00990B3E" w:rsidRPr="00990B3E" w:rsidRDefault="004B45A0" w:rsidP="00990B3E">
            <w:pPr>
              <w:pStyle w:val="Paragrafoelenco"/>
              <w:numPr>
                <w:ilvl w:val="1"/>
                <w:numId w:val="4"/>
              </w:numPr>
              <w:spacing w:after="0"/>
              <w:jc w:val="left"/>
            </w:pPr>
            <w:r>
              <w:t>Login</w:t>
            </w:r>
            <w:r w:rsidR="00990B3E" w:rsidRPr="00990B3E">
              <w:t>Docente</w:t>
            </w:r>
          </w:p>
          <w:p w14:paraId="47DD2041" w14:textId="77777777" w:rsidR="00915275" w:rsidRPr="00990B3E" w:rsidRDefault="00915275" w:rsidP="00990B3E">
            <w:pPr>
              <w:pStyle w:val="Paragrafoelenco"/>
              <w:numPr>
                <w:ilvl w:val="1"/>
                <w:numId w:val="4"/>
              </w:numPr>
              <w:spacing w:after="0"/>
              <w:jc w:val="left"/>
            </w:pPr>
            <w:r w:rsidRPr="00990B3E">
              <w:t>HomeDocente</w:t>
            </w:r>
          </w:p>
          <w:p w14:paraId="1EAF6E8E" w14:textId="77777777" w:rsidR="00915275" w:rsidRPr="00990B3E" w:rsidRDefault="00915275" w:rsidP="00990B3E">
            <w:pPr>
              <w:pStyle w:val="Paragrafoelenco"/>
              <w:numPr>
                <w:ilvl w:val="1"/>
                <w:numId w:val="4"/>
              </w:numPr>
              <w:spacing w:after="0"/>
              <w:jc w:val="left"/>
            </w:pPr>
            <w:r w:rsidRPr="00990B3E">
              <w:t xml:space="preserve">AppelliDocente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r w:rsidRPr="00990B3E">
              <w:t>ModificaVoto</w:t>
            </w:r>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E6C8EBE" w:rsidR="00990B3E" w:rsidRPr="00990B3E" w:rsidRDefault="004B45A0" w:rsidP="00990B3E">
            <w:pPr>
              <w:pStyle w:val="Paragrafoelenco"/>
              <w:numPr>
                <w:ilvl w:val="1"/>
                <w:numId w:val="4"/>
              </w:numPr>
              <w:spacing w:after="0"/>
              <w:jc w:val="left"/>
            </w:pPr>
            <w:r>
              <w:t>Login</w:t>
            </w:r>
            <w:r w:rsidR="00990B3E" w:rsidRPr="00990B3E">
              <w:t>Studente</w:t>
            </w:r>
          </w:p>
          <w:p w14:paraId="5CB58039" w14:textId="77777777" w:rsidR="00915275" w:rsidRPr="00990B3E" w:rsidRDefault="00915275" w:rsidP="00990B3E">
            <w:pPr>
              <w:pStyle w:val="Paragrafoelenco"/>
              <w:numPr>
                <w:ilvl w:val="1"/>
                <w:numId w:val="4"/>
              </w:numPr>
              <w:spacing w:after="0"/>
              <w:jc w:val="left"/>
            </w:pPr>
            <w:r w:rsidRPr="00990B3E">
              <w:t>HomeStudente</w:t>
            </w:r>
          </w:p>
          <w:p w14:paraId="3A04FB66" w14:textId="77777777" w:rsidR="00915275" w:rsidRPr="00990B3E" w:rsidRDefault="00915275" w:rsidP="00990B3E">
            <w:pPr>
              <w:pStyle w:val="Paragrafoelenco"/>
              <w:numPr>
                <w:ilvl w:val="1"/>
                <w:numId w:val="4"/>
              </w:numPr>
              <w:spacing w:after="0"/>
              <w:jc w:val="left"/>
            </w:pPr>
            <w:r w:rsidRPr="00990B3E">
              <w:t>AppelliStudente</w:t>
            </w:r>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Controllers / Servlets:</w:t>
            </w:r>
          </w:p>
          <w:p w14:paraId="7D484CE9" w14:textId="77777777" w:rsidR="00990B3E" w:rsidRPr="00990B3E" w:rsidRDefault="00990B3E" w:rsidP="00990B3E">
            <w:pPr>
              <w:pStyle w:val="Paragrafoelenco"/>
              <w:numPr>
                <w:ilvl w:val="0"/>
                <w:numId w:val="5"/>
              </w:numPr>
              <w:spacing w:after="0"/>
              <w:jc w:val="left"/>
            </w:pPr>
            <w:r w:rsidRPr="00990B3E">
              <w:t>SceltaProfilo</w:t>
            </w:r>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0E9946C8" w:rsidR="00990B3E" w:rsidRPr="00990B3E" w:rsidRDefault="004B45A0" w:rsidP="00990B3E">
            <w:pPr>
              <w:pStyle w:val="Paragrafoelenco"/>
              <w:numPr>
                <w:ilvl w:val="1"/>
                <w:numId w:val="5"/>
              </w:numPr>
              <w:spacing w:after="0"/>
              <w:jc w:val="left"/>
            </w:pPr>
            <w:r>
              <w:t>Login</w:t>
            </w:r>
            <w:r w:rsidR="00990B3E" w:rsidRPr="00990B3E">
              <w:t>Docente</w:t>
            </w:r>
          </w:p>
          <w:p w14:paraId="51D487E6" w14:textId="77777777" w:rsidR="00990B3E" w:rsidRPr="00990B3E" w:rsidRDefault="00990B3E" w:rsidP="00990B3E">
            <w:pPr>
              <w:pStyle w:val="Paragrafoelenco"/>
              <w:numPr>
                <w:ilvl w:val="1"/>
                <w:numId w:val="5"/>
              </w:numPr>
              <w:spacing w:after="0"/>
              <w:jc w:val="left"/>
            </w:pPr>
            <w:r w:rsidRPr="00990B3E">
              <w:t>HomeDocente</w:t>
            </w:r>
          </w:p>
          <w:p w14:paraId="616E5D71" w14:textId="77777777" w:rsidR="00990B3E" w:rsidRPr="00990B3E" w:rsidRDefault="00990B3E" w:rsidP="00990B3E">
            <w:pPr>
              <w:pStyle w:val="Paragrafoelenco"/>
              <w:numPr>
                <w:ilvl w:val="1"/>
                <w:numId w:val="5"/>
              </w:numPr>
              <w:spacing w:after="0"/>
              <w:jc w:val="left"/>
            </w:pPr>
            <w:r w:rsidRPr="00990B3E">
              <w:t xml:space="preserve">AppelliDocente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r w:rsidRPr="00990B3E">
              <w:t>ModificaVoto</w:t>
            </w:r>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46C08C7A" w:rsidR="00990B3E" w:rsidRPr="00990B3E" w:rsidRDefault="004B45A0" w:rsidP="00990B3E">
            <w:pPr>
              <w:pStyle w:val="Paragrafoelenco"/>
              <w:numPr>
                <w:ilvl w:val="1"/>
                <w:numId w:val="5"/>
              </w:numPr>
              <w:spacing w:after="0"/>
              <w:jc w:val="left"/>
            </w:pPr>
            <w:r>
              <w:t>Login</w:t>
            </w:r>
            <w:r w:rsidR="00990B3E" w:rsidRPr="00990B3E">
              <w:t>Studente</w:t>
            </w:r>
          </w:p>
          <w:p w14:paraId="60DC619D" w14:textId="77777777" w:rsidR="00990B3E" w:rsidRPr="00990B3E" w:rsidRDefault="00990B3E" w:rsidP="00990B3E">
            <w:pPr>
              <w:pStyle w:val="Paragrafoelenco"/>
              <w:numPr>
                <w:ilvl w:val="1"/>
                <w:numId w:val="5"/>
              </w:numPr>
              <w:spacing w:after="0"/>
              <w:jc w:val="left"/>
            </w:pPr>
            <w:r w:rsidRPr="00990B3E">
              <w:t>HomeStudente</w:t>
            </w:r>
          </w:p>
          <w:p w14:paraId="0199A91E" w14:textId="77777777" w:rsidR="00990B3E" w:rsidRPr="00990B3E" w:rsidRDefault="00990B3E" w:rsidP="00990B3E">
            <w:pPr>
              <w:pStyle w:val="Paragrafoelenco"/>
              <w:numPr>
                <w:ilvl w:val="1"/>
                <w:numId w:val="5"/>
              </w:numPr>
              <w:spacing w:after="0"/>
              <w:jc w:val="left"/>
            </w:pPr>
            <w:r w:rsidRPr="00990B3E">
              <w:t>AppelliStudente</w:t>
            </w:r>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r w:rsidRPr="00990B3E">
              <w:t>Beans:</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4124F462" w14:textId="626BE070" w:rsidR="004B45A0" w:rsidRPr="00990B3E" w:rsidRDefault="001011E6" w:rsidP="004B45A0">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r w:rsidRPr="00990B3E">
              <w:t>DocenteDAO</w:t>
            </w:r>
          </w:p>
          <w:p w14:paraId="14C0307C" w14:textId="5F635110" w:rsidR="001011E6" w:rsidRPr="00990B3E" w:rsidRDefault="001011E6" w:rsidP="00990B3E">
            <w:pPr>
              <w:pStyle w:val="Paragrafoelenco"/>
              <w:numPr>
                <w:ilvl w:val="0"/>
                <w:numId w:val="5"/>
              </w:numPr>
              <w:spacing w:after="0"/>
              <w:jc w:val="left"/>
            </w:pPr>
            <w:r w:rsidRPr="00990B3E">
              <w:t>StudenteDAO</w:t>
            </w:r>
          </w:p>
          <w:p w14:paraId="2C10BBE5" w14:textId="4E9D66FF" w:rsidR="001011E6" w:rsidRPr="00990B3E" w:rsidRDefault="001011E6" w:rsidP="00990B3E">
            <w:pPr>
              <w:pStyle w:val="Paragrafoelenco"/>
              <w:numPr>
                <w:ilvl w:val="0"/>
                <w:numId w:val="5"/>
              </w:numPr>
              <w:spacing w:after="0"/>
              <w:jc w:val="left"/>
            </w:pPr>
            <w:r w:rsidRPr="00990B3E">
              <w:t>CorsoDAO</w:t>
            </w:r>
          </w:p>
          <w:p w14:paraId="19051889" w14:textId="140CDA9F" w:rsidR="001011E6" w:rsidRPr="00990B3E" w:rsidRDefault="001011E6" w:rsidP="00990B3E">
            <w:pPr>
              <w:pStyle w:val="Paragrafoelenco"/>
              <w:numPr>
                <w:ilvl w:val="0"/>
                <w:numId w:val="5"/>
              </w:numPr>
              <w:spacing w:after="0"/>
              <w:jc w:val="left"/>
            </w:pPr>
            <w:r w:rsidRPr="00990B3E">
              <w:t>AppelloDAO</w:t>
            </w:r>
          </w:p>
          <w:p w14:paraId="738AF929" w14:textId="2C875192" w:rsidR="001011E6" w:rsidRPr="00990B3E" w:rsidRDefault="001011E6" w:rsidP="00990B3E">
            <w:pPr>
              <w:pStyle w:val="Paragrafoelenco"/>
              <w:numPr>
                <w:ilvl w:val="0"/>
                <w:numId w:val="5"/>
              </w:numPr>
              <w:spacing w:after="0"/>
              <w:jc w:val="left"/>
            </w:pPr>
            <w:r w:rsidRPr="00990B3E">
              <w:t>IscrizioneDAO</w:t>
            </w:r>
          </w:p>
          <w:p w14:paraId="35859F58" w14:textId="4706761A" w:rsidR="001011E6" w:rsidRPr="00990B3E" w:rsidRDefault="001011E6" w:rsidP="00990B3E">
            <w:pPr>
              <w:pStyle w:val="Paragrafoelenco"/>
              <w:numPr>
                <w:ilvl w:val="0"/>
                <w:numId w:val="5"/>
              </w:numPr>
              <w:spacing w:after="0"/>
              <w:jc w:val="left"/>
            </w:pPr>
            <w:r w:rsidRPr="00990B3E">
              <w:t>VerbaleDAO</w:t>
            </w:r>
          </w:p>
          <w:p w14:paraId="787C7D4B" w14:textId="18AB12F4" w:rsidR="001011E6" w:rsidRPr="00990B3E" w:rsidRDefault="001011E6" w:rsidP="00990B3E">
            <w:pPr>
              <w:pStyle w:val="Paragrafoelenco"/>
              <w:numPr>
                <w:ilvl w:val="0"/>
                <w:numId w:val="5"/>
              </w:numPr>
              <w:spacing w:after="0"/>
              <w:jc w:val="left"/>
            </w:pPr>
            <w:r w:rsidRPr="00990B3E">
              <w:t>VerbalizzazioneDAO</w:t>
            </w:r>
          </w:p>
        </w:tc>
      </w:tr>
    </w:tbl>
    <w:p w14:paraId="0D44F388" w14:textId="77777777" w:rsidR="00B664AA" w:rsidRDefault="00B664AA" w:rsidP="001E7127">
      <w:pPr>
        <w:pStyle w:val="Sottoargomento"/>
      </w:pPr>
    </w:p>
    <w:p w14:paraId="7E672243" w14:textId="77777777" w:rsidR="00B664AA" w:rsidRDefault="00B664AA">
      <w:pPr>
        <w:spacing w:after="160"/>
        <w:jc w:val="left"/>
        <w:rPr>
          <w:b/>
          <w:smallCaps/>
          <w:color w:val="373737" w:themeColor="accent1" w:themeShade="40"/>
          <w:sz w:val="24"/>
        </w:rPr>
      </w:pPr>
      <w:r>
        <w:br w:type="page"/>
      </w:r>
    </w:p>
    <w:p w14:paraId="2FA93612" w14:textId="293F59DC"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722C0C57" w:rsidR="00627AAE" w:rsidRDefault="00627AAE" w:rsidP="00627AAE">
      <w:pPr>
        <w:pStyle w:val="Sottoargomento"/>
      </w:pPr>
      <w:r>
        <w:lastRenderedPageBreak/>
        <w:t>Sequence diagram – Appelli studente</w:t>
      </w:r>
    </w:p>
    <w:p w14:paraId="20E75D61" w14:textId="214224A3" w:rsidR="004C6F2E" w:rsidRPr="004C6F2E" w:rsidRDefault="004C6F2E" w:rsidP="004C6F2E">
      <w:r>
        <w:t>Diagramma 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proofErr w:type="spellStart"/>
      <w:r>
        <w:lastRenderedPageBreak/>
        <w:t>Sequence</w:t>
      </w:r>
      <w:proofErr w:type="spellEnd"/>
      <w:r>
        <w:t xml:space="preserve"> </w:t>
      </w:r>
      <w:proofErr w:type="spellStart"/>
      <w:r>
        <w:t>diagram</w:t>
      </w:r>
      <w:proofErr w:type="spellEnd"/>
      <w:r>
        <w:t xml:space="preserve"> – Esito</w:t>
      </w:r>
    </w:p>
    <w:p w14:paraId="36E9DFAB" w14:textId="0FDB2C50" w:rsidR="00233C76" w:rsidRPr="00233C76" w:rsidRDefault="00233C76" w:rsidP="00233C76">
      <w:r>
        <w:t xml:space="preserve">Di seguito il </w:t>
      </w:r>
      <w:proofErr w:type="spellStart"/>
      <w:r>
        <w:t>sequence</w:t>
      </w:r>
      <w:proofErr w:type="spellEnd"/>
      <w:r>
        <w:t xml:space="preserve"> </w:t>
      </w:r>
      <w:proofErr w:type="spellStart"/>
      <w:r>
        <w:t>diagram</w:t>
      </w:r>
      <w:proofErr w:type="spellEnd"/>
      <w:r>
        <w:t xml:space="preserve"> per la gestione di una GET alla pagina Esito (nella sezione per studente) legata ad un appello. Tale procedura è molto simile (seppur con qualche piccola differenza nelle variabili salvate nel </w:t>
      </w:r>
      <w:proofErr w:type="spellStart"/>
      <w:r>
        <w:t>context</w:t>
      </w:r>
      <w:proofErr w:type="spellEnd"/>
      <w:r>
        <w:t xml:space="preserve">, a solo scopo di presentazione) alla procedura di risposta ad una richiesta GET alla pagina </w:t>
      </w:r>
      <w:proofErr w:type="spellStart"/>
      <w:proofErr w:type="gramStart"/>
      <w:r>
        <w:t>ModificaVoto</w:t>
      </w:r>
      <w:proofErr w:type="spellEnd"/>
      <w:proofErr w:type="gramEnd"/>
      <w:r>
        <w:t xml:space="preserve"> della sezione docente, si omette perciò il diagramma di GET </w:t>
      </w:r>
      <w:proofErr w:type="spellStart"/>
      <w:r>
        <w:t>ModificaVoto</w:t>
      </w:r>
      <w:proofErr w:type="spellEnd"/>
      <w:r>
        <w:t>.</w:t>
      </w:r>
    </w:p>
    <w:p w14:paraId="37C768A2" w14:textId="36298085" w:rsidR="00871F38" w:rsidRDefault="00871F38" w:rsidP="00233C76">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036A9E05" w14:textId="6F07B9C1" w:rsidR="00072E32" w:rsidRDefault="00871F38" w:rsidP="00871F38">
      <w:pPr>
        <w:pStyle w:val="Sottoargomento"/>
      </w:pPr>
      <w:r>
        <w:lastRenderedPageBreak/>
        <w:t>Sequence diagram – Rifiuta esito esame</w:t>
      </w:r>
    </w:p>
    <w:p w14:paraId="450AA97A" w14:textId="72630169" w:rsidR="00233C76" w:rsidRPr="00233C76" w:rsidRDefault="00233C76" w:rsidP="00233C76">
      <w:r>
        <w:t>Il bottone “Rifiuta” della pagina Esito genera una chiamata POST alla pagina stessa, specificando il corso e il relativo appello, di seguito il diagramma della gestione di tale richiesta alla pagina Esito della sezione studente.</w:t>
      </w:r>
    </w:p>
    <w:p w14:paraId="4B877A07" w14:textId="5FF970EC" w:rsidR="002C7095" w:rsidRPr="00233C76" w:rsidRDefault="00FD1153" w:rsidP="00233C76">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bookmarkStart w:id="6" w:name="_Toc198136008"/>
    </w:p>
    <w:p w14:paraId="07084090" w14:textId="6A2AFED2" w:rsidR="002C7095" w:rsidRDefault="002C7095" w:rsidP="002C7095">
      <w:pPr>
        <w:pStyle w:val="Sottoargomento"/>
      </w:pPr>
      <w:proofErr w:type="spellStart"/>
      <w:r>
        <w:lastRenderedPageBreak/>
        <w:t>Sequence</w:t>
      </w:r>
      <w:proofErr w:type="spellEnd"/>
      <w:r>
        <w:t xml:space="preserve"> </w:t>
      </w:r>
      <w:proofErr w:type="spellStart"/>
      <w:r>
        <w:t>diagram</w:t>
      </w:r>
      <w:proofErr w:type="spellEnd"/>
      <w:r>
        <w:t xml:space="preserve"> – Iscritti</w:t>
      </w:r>
    </w:p>
    <w:p w14:paraId="5804B60A" w14:textId="2A603425" w:rsidR="00877CF9" w:rsidRDefault="002A42F2" w:rsidP="00877CF9">
      <w:pPr>
        <w:pStyle w:val="Sottoargomento"/>
        <w:jc w:val="center"/>
        <w:rPr>
          <w:rFonts w:eastAsiaTheme="majorEastAsia" w:cstheme="majorBidi"/>
          <w:color w:val="262626" w:themeColor="accent6" w:themeShade="80"/>
          <w:sz w:val="28"/>
          <w:szCs w:val="24"/>
        </w:rPr>
      </w:pPr>
      <w:r>
        <w:rPr>
          <w:noProof/>
        </w:rPr>
        <w:drawing>
          <wp:inline distT="0" distB="0" distL="0" distR="0" wp14:anchorId="541C88B2" wp14:editId="2BA64CD4">
            <wp:extent cx="7910450" cy="5860111"/>
            <wp:effectExtent l="0" t="0" r="0" b="7620"/>
            <wp:docPr id="160727378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15167" cy="5863605"/>
                    </a:xfrm>
                    <a:prstGeom prst="rect">
                      <a:avLst/>
                    </a:prstGeom>
                    <a:noFill/>
                    <a:ln>
                      <a:noFill/>
                    </a:ln>
                  </pic:spPr>
                </pic:pic>
              </a:graphicData>
            </a:graphic>
          </wp:inline>
        </w:drawing>
      </w:r>
    </w:p>
    <w:p w14:paraId="6CD91625" w14:textId="64FC067E" w:rsidR="00877CF9" w:rsidRDefault="00877CF9" w:rsidP="00DC6B5F">
      <w:pPr>
        <w:pStyle w:val="Sottoargomento"/>
      </w:pPr>
      <w:proofErr w:type="spellStart"/>
      <w:r>
        <w:lastRenderedPageBreak/>
        <w:t>Sequence</w:t>
      </w:r>
      <w:proofErr w:type="spellEnd"/>
      <w:r>
        <w:t xml:space="preserve"> </w:t>
      </w:r>
      <w:proofErr w:type="spellStart"/>
      <w:r>
        <w:t>diagram</w:t>
      </w:r>
      <w:proofErr w:type="spellEnd"/>
      <w:r>
        <w:t xml:space="preserve"> – Pubblica</w:t>
      </w:r>
      <w:r w:rsidR="00505E5D">
        <w:t xml:space="preserve"> / Verbalizza</w:t>
      </w:r>
      <w:r>
        <w:t xml:space="preserve"> voti</w:t>
      </w:r>
    </w:p>
    <w:p w14:paraId="79DB8513" w14:textId="02248DA0" w:rsidR="00233C76" w:rsidRPr="00233C76" w:rsidRDefault="00233C76" w:rsidP="00233C76">
      <w:r>
        <w:t>Diagramma della risposta alla pressione di uno dei bottoni “Pubblica” e “Verbalizza” della pagina Iscritti della sezione docente. Entrambi generano una chiamata POST alla pagina Iscritti che viene gestita come illustrato nel diagramma.</w:t>
      </w:r>
    </w:p>
    <w:p w14:paraId="03C3EF48" w14:textId="54138A1C" w:rsidR="00DC6B5F" w:rsidRPr="00DC6B5F" w:rsidRDefault="00DC6B5F" w:rsidP="00DC6B5F">
      <w:pPr>
        <w:jc w:val="center"/>
      </w:pPr>
      <w:r>
        <w:rPr>
          <w:noProof/>
        </w:rPr>
        <w:drawing>
          <wp:inline distT="0" distB="0" distL="0" distR="0" wp14:anchorId="6E601719" wp14:editId="08F8BADC">
            <wp:extent cx="8992925" cy="5328278"/>
            <wp:effectExtent l="0" t="0" r="0" b="6350"/>
            <wp:docPr id="907562317"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12543" cy="5339901"/>
                    </a:xfrm>
                    <a:prstGeom prst="rect">
                      <a:avLst/>
                    </a:prstGeom>
                    <a:noFill/>
                    <a:ln>
                      <a:noFill/>
                    </a:ln>
                  </pic:spPr>
                </pic:pic>
              </a:graphicData>
            </a:graphic>
          </wp:inline>
        </w:drawing>
      </w:r>
    </w:p>
    <w:p w14:paraId="005CB1AB" w14:textId="77777777" w:rsidR="002C7095" w:rsidRDefault="002C7095" w:rsidP="00877CF9">
      <w:pPr>
        <w:pStyle w:val="Sottoargomento"/>
        <w:jc w:val="center"/>
        <w:rPr>
          <w:rFonts w:eastAsiaTheme="majorEastAsia" w:cstheme="majorBidi"/>
          <w:color w:val="262626" w:themeColor="accent6" w:themeShade="80"/>
          <w:sz w:val="28"/>
          <w:szCs w:val="24"/>
        </w:rPr>
      </w:pPr>
    </w:p>
    <w:p w14:paraId="36C41F4A" w14:textId="553AF525" w:rsidR="00233C76" w:rsidRDefault="00233C76" w:rsidP="00233C76">
      <w:pPr>
        <w:pStyle w:val="Sottoargomento"/>
      </w:pPr>
      <w:proofErr w:type="spellStart"/>
      <w:r>
        <w:t>Sequence</w:t>
      </w:r>
      <w:proofErr w:type="spellEnd"/>
      <w:r>
        <w:t xml:space="preserve"> </w:t>
      </w:r>
      <w:proofErr w:type="spellStart"/>
      <w:r>
        <w:t>diagram</w:t>
      </w:r>
      <w:proofErr w:type="spellEnd"/>
      <w:r>
        <w:t xml:space="preserve"> – Modifica voto</w:t>
      </w:r>
    </w:p>
    <w:p w14:paraId="6BC4093C" w14:textId="77777777" w:rsidR="00233C76" w:rsidRPr="00233C76" w:rsidRDefault="00233C76" w:rsidP="00233C76"/>
    <w:p w14:paraId="42C24E03" w14:textId="7F6DEA58" w:rsidR="0015746D" w:rsidRPr="0015746D" w:rsidRDefault="0015746D" w:rsidP="0015746D">
      <w:pPr>
        <w:pStyle w:val="Titolo3"/>
      </w:pPr>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072E32"/>
    <w:rsid w:val="00087C47"/>
    <w:rsid w:val="000A2304"/>
    <w:rsid w:val="000C3C69"/>
    <w:rsid w:val="000E540F"/>
    <w:rsid w:val="001011E6"/>
    <w:rsid w:val="00121737"/>
    <w:rsid w:val="00135F9C"/>
    <w:rsid w:val="0015746D"/>
    <w:rsid w:val="001737F9"/>
    <w:rsid w:val="001A2AF4"/>
    <w:rsid w:val="001C12FD"/>
    <w:rsid w:val="001D59DA"/>
    <w:rsid w:val="001E7127"/>
    <w:rsid w:val="00200F5A"/>
    <w:rsid w:val="00201B8E"/>
    <w:rsid w:val="00212825"/>
    <w:rsid w:val="00233C76"/>
    <w:rsid w:val="00251D30"/>
    <w:rsid w:val="002A0363"/>
    <w:rsid w:val="002A16BA"/>
    <w:rsid w:val="002A42F2"/>
    <w:rsid w:val="002C7095"/>
    <w:rsid w:val="002D42FC"/>
    <w:rsid w:val="00332405"/>
    <w:rsid w:val="00352622"/>
    <w:rsid w:val="00367FBC"/>
    <w:rsid w:val="00450177"/>
    <w:rsid w:val="00476AA7"/>
    <w:rsid w:val="004A312B"/>
    <w:rsid w:val="004A4F13"/>
    <w:rsid w:val="004A57A8"/>
    <w:rsid w:val="004B45A0"/>
    <w:rsid w:val="004C6F2E"/>
    <w:rsid w:val="00505E5D"/>
    <w:rsid w:val="00530978"/>
    <w:rsid w:val="00555BE5"/>
    <w:rsid w:val="005903E4"/>
    <w:rsid w:val="005B49BC"/>
    <w:rsid w:val="005D6304"/>
    <w:rsid w:val="00627AAE"/>
    <w:rsid w:val="00646DB1"/>
    <w:rsid w:val="00684E4B"/>
    <w:rsid w:val="006976F2"/>
    <w:rsid w:val="006978B4"/>
    <w:rsid w:val="006E6809"/>
    <w:rsid w:val="006F0370"/>
    <w:rsid w:val="007040EB"/>
    <w:rsid w:val="00724BB5"/>
    <w:rsid w:val="00727DBD"/>
    <w:rsid w:val="00760C73"/>
    <w:rsid w:val="00782CE9"/>
    <w:rsid w:val="007A536C"/>
    <w:rsid w:val="007B4F63"/>
    <w:rsid w:val="007B7289"/>
    <w:rsid w:val="007F4368"/>
    <w:rsid w:val="00845576"/>
    <w:rsid w:val="008520BC"/>
    <w:rsid w:val="00871F38"/>
    <w:rsid w:val="00876EBC"/>
    <w:rsid w:val="00877CF9"/>
    <w:rsid w:val="00915275"/>
    <w:rsid w:val="00990B3E"/>
    <w:rsid w:val="00A203D7"/>
    <w:rsid w:val="00A45339"/>
    <w:rsid w:val="00A54E4C"/>
    <w:rsid w:val="00A84B14"/>
    <w:rsid w:val="00AA771F"/>
    <w:rsid w:val="00AB5CE7"/>
    <w:rsid w:val="00AC3264"/>
    <w:rsid w:val="00AD0F08"/>
    <w:rsid w:val="00AE2993"/>
    <w:rsid w:val="00AE78CA"/>
    <w:rsid w:val="00B33DFE"/>
    <w:rsid w:val="00B664AA"/>
    <w:rsid w:val="00B95BB6"/>
    <w:rsid w:val="00BB6432"/>
    <w:rsid w:val="00BE6B9E"/>
    <w:rsid w:val="00C140D6"/>
    <w:rsid w:val="00C20FF8"/>
    <w:rsid w:val="00C37927"/>
    <w:rsid w:val="00C56650"/>
    <w:rsid w:val="00C76DB6"/>
    <w:rsid w:val="00C81B37"/>
    <w:rsid w:val="00C8303A"/>
    <w:rsid w:val="00C90D9F"/>
    <w:rsid w:val="00C947E7"/>
    <w:rsid w:val="00CA5164"/>
    <w:rsid w:val="00CA624A"/>
    <w:rsid w:val="00CA66DC"/>
    <w:rsid w:val="00D36D80"/>
    <w:rsid w:val="00D46F66"/>
    <w:rsid w:val="00DB4C11"/>
    <w:rsid w:val="00DC210D"/>
    <w:rsid w:val="00DC6B5F"/>
    <w:rsid w:val="00DF1A7F"/>
    <w:rsid w:val="00E67154"/>
    <w:rsid w:val="00EB1C2F"/>
    <w:rsid w:val="00F1325B"/>
    <w:rsid w:val="00F359B8"/>
    <w:rsid w:val="00F44C2E"/>
    <w:rsid w:val="00F95BD8"/>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7D640B62-C1B6-4AAA-A698-0726DB859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6F2E"/>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887</TotalTime>
  <Pages>17</Pages>
  <Words>2738</Words>
  <Characters>15610</Characters>
  <Application>Microsoft Office Word</Application>
  <DocSecurity>0</DocSecurity>
  <Lines>130</Lines>
  <Paragraphs>36</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6</cp:revision>
  <dcterms:created xsi:type="dcterms:W3CDTF">2025-05-14T06:52:00Z</dcterms:created>
  <dcterms:modified xsi:type="dcterms:W3CDTF">2025-07-09T11:07:00Z</dcterms:modified>
</cp:coreProperties>
</file>