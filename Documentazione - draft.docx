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Pr="002A0363"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10"/>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11"/>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2"/>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4"/>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5"/>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6"/>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7"/>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72033A0D" w14:textId="597A0E4C" w:rsidR="00B33DFE" w:rsidRDefault="00B33DFE" w:rsidP="00B33DFE">
      <w:pPr>
        <w:pStyle w:val="Sottoargomento"/>
      </w:pPr>
      <w:r>
        <w:t>Funzionalità aggiuntive (non richieste dalla specifica)</w:t>
      </w:r>
    </w:p>
    <w:p w14:paraId="09A160A1" w14:textId="77777777" w:rsidR="00B95BB6" w:rsidRDefault="00B33DFE" w:rsidP="00B95BB6">
      <w:pPr>
        <w:pStyle w:val="Paragrafoelenco"/>
        <w:numPr>
          <w:ilvl w:val="0"/>
          <w:numId w:val="3"/>
        </w:numPr>
      </w:pPr>
      <w:r w:rsidRPr="00B33DFE">
        <w:rPr>
          <w:color w:val="00B050"/>
        </w:rPr>
        <w:t>Bottone di logout</w:t>
      </w:r>
      <w:r w:rsidR="00B95BB6">
        <w:rPr>
          <w:color w:val="00B050"/>
        </w:rPr>
        <w:t xml:space="preserve"> e b</w:t>
      </w:r>
      <w:r w:rsidR="00CA66DC" w:rsidRPr="00B95BB6">
        <w:rPr>
          <w:color w:val="00B050"/>
        </w:rPr>
        <w:t xml:space="preserve">ottone “indietro” </w:t>
      </w:r>
      <w:r w:rsidR="00CA66DC">
        <w:t>che torna alla pagina precedente</w:t>
      </w:r>
    </w:p>
    <w:p w14:paraId="24BED81F" w14:textId="7B172786" w:rsidR="00724BB5" w:rsidRDefault="00724BB5" w:rsidP="00B95BB6">
      <w:pPr>
        <w:pStyle w:val="Paragrafoelenco"/>
        <w:numPr>
          <w:ilvl w:val="0"/>
          <w:numId w:val="3"/>
        </w:numPr>
      </w:pPr>
      <w:r>
        <w:t>Messaggio di benvenuto personalizzato</w:t>
      </w:r>
      <w:r w:rsidR="0025356F">
        <w:t xml:space="preserve"> con nome</w:t>
      </w:r>
    </w:p>
    <w:p w14:paraId="4472C5A4" w14:textId="02150191" w:rsidR="00B95BB6" w:rsidRPr="00B95BB6" w:rsidRDefault="00AB5CE7" w:rsidP="00B95BB6">
      <w:pPr>
        <w:pStyle w:val="Sottoargomento"/>
      </w:pPr>
      <w:r>
        <w:t>Diagramma IFML</w:t>
      </w:r>
    </w:p>
    <w:p w14:paraId="35F9E5F6" w14:textId="7B401CEB" w:rsidR="004A4F13" w:rsidRDefault="0025356F" w:rsidP="004A4F13">
      <w:pPr>
        <w:jc w:val="center"/>
      </w:pPr>
      <w:r w:rsidRPr="0025356F">
        <w:rPr>
          <w:noProof/>
        </w:rPr>
        <w:drawing>
          <wp:inline distT="0" distB="0" distL="0" distR="0" wp14:anchorId="65A24E4B" wp14:editId="6BEAB608">
            <wp:extent cx="9072245" cy="3695065"/>
            <wp:effectExtent l="0" t="0" r="0" b="635"/>
            <wp:docPr id="1061939858"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985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9072245" cy="3695065"/>
                    </a:xfrm>
                    <a:prstGeom prst="rect">
                      <a:avLst/>
                    </a:prstGeom>
                  </pic:spPr>
                </pic:pic>
              </a:graphicData>
            </a:graphic>
          </wp:inline>
        </w:drawing>
      </w:r>
    </w:p>
    <w:p w14:paraId="3215B607" w14:textId="77777777" w:rsidR="0025356F" w:rsidRDefault="0025356F">
      <w:pPr>
        <w:spacing w:after="160"/>
        <w:jc w:val="left"/>
        <w:rPr>
          <w:b/>
          <w:smallCaps/>
          <w:color w:val="373737" w:themeColor="accent1" w:themeShade="40"/>
          <w:sz w:val="24"/>
        </w:rPr>
      </w:pPr>
      <w:r>
        <w:br w:type="page"/>
      </w:r>
    </w:p>
    <w:p w14:paraId="4D122C09" w14:textId="42542B80"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4762"/>
        <w:gridCol w:w="4763"/>
      </w:tblGrid>
      <w:tr w:rsidR="003459A5" w14:paraId="5ADF95D0" w14:textId="2FACFC87" w:rsidTr="003459A5">
        <w:tc>
          <w:tcPr>
            <w:tcW w:w="4762" w:type="dxa"/>
            <w:vAlign w:val="center"/>
          </w:tcPr>
          <w:p w14:paraId="62394A3B" w14:textId="75F1FF65" w:rsidR="003459A5" w:rsidRPr="00990B3E" w:rsidRDefault="003459A5" w:rsidP="003459A5">
            <w:pPr>
              <w:spacing w:after="0"/>
              <w:jc w:val="left"/>
            </w:pPr>
            <w:r w:rsidRPr="00990B3E">
              <w:t>Viste / Pagine:</w:t>
            </w:r>
          </w:p>
          <w:p w14:paraId="4AE1A99A" w14:textId="5450C013" w:rsidR="003459A5" w:rsidRPr="00990B3E" w:rsidRDefault="003459A5" w:rsidP="003459A5">
            <w:pPr>
              <w:pStyle w:val="Paragrafoelenco"/>
              <w:numPr>
                <w:ilvl w:val="0"/>
                <w:numId w:val="4"/>
              </w:numPr>
              <w:spacing w:after="0" w:line="276" w:lineRule="auto"/>
              <w:ind w:left="313" w:hanging="284"/>
              <w:jc w:val="left"/>
            </w:pPr>
            <w:proofErr w:type="spellStart"/>
            <w:r w:rsidRPr="00990B3E">
              <w:t>SceltaProfilo</w:t>
            </w:r>
            <w:proofErr w:type="spellEnd"/>
          </w:p>
          <w:p w14:paraId="4E344F90"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55EE2F01" w14:textId="26394918" w:rsidR="003459A5" w:rsidRPr="00990B3E" w:rsidRDefault="003459A5" w:rsidP="003459A5">
            <w:pPr>
              <w:pStyle w:val="Paragrafoelenco"/>
              <w:numPr>
                <w:ilvl w:val="1"/>
                <w:numId w:val="4"/>
              </w:numPr>
              <w:spacing w:after="0"/>
              <w:ind w:left="596" w:hanging="283"/>
              <w:jc w:val="left"/>
            </w:pPr>
            <w:proofErr w:type="spellStart"/>
            <w:r>
              <w:t>Login</w:t>
            </w:r>
            <w:r w:rsidRPr="00990B3E">
              <w:t>Docente</w:t>
            </w:r>
            <w:proofErr w:type="spellEnd"/>
          </w:p>
          <w:p w14:paraId="47DD2041" w14:textId="77777777" w:rsidR="003459A5" w:rsidRPr="00990B3E" w:rsidRDefault="003459A5" w:rsidP="003459A5">
            <w:pPr>
              <w:pStyle w:val="Paragrafoelenco"/>
              <w:numPr>
                <w:ilvl w:val="1"/>
                <w:numId w:val="4"/>
              </w:numPr>
              <w:spacing w:after="0"/>
              <w:ind w:left="596" w:hanging="283"/>
              <w:jc w:val="left"/>
            </w:pPr>
            <w:r w:rsidRPr="00990B3E">
              <w:t>HomeDocente</w:t>
            </w:r>
          </w:p>
          <w:p w14:paraId="1EAF6E8E" w14:textId="2CC7F887" w:rsidR="003459A5" w:rsidRPr="00990B3E" w:rsidRDefault="003459A5" w:rsidP="003459A5">
            <w:pPr>
              <w:pStyle w:val="Paragrafoelenco"/>
              <w:numPr>
                <w:ilvl w:val="1"/>
                <w:numId w:val="4"/>
              </w:numPr>
              <w:spacing w:after="0"/>
              <w:ind w:left="596" w:hanging="283"/>
              <w:jc w:val="left"/>
            </w:pPr>
            <w:proofErr w:type="spellStart"/>
            <w:r w:rsidRPr="00990B3E">
              <w:t>AppelliDocente</w:t>
            </w:r>
            <w:proofErr w:type="spellEnd"/>
          </w:p>
          <w:p w14:paraId="66A2E0E4" w14:textId="7B62F720" w:rsidR="003459A5" w:rsidRPr="00990B3E" w:rsidRDefault="003459A5" w:rsidP="003459A5">
            <w:pPr>
              <w:pStyle w:val="Paragrafoelenco"/>
              <w:numPr>
                <w:ilvl w:val="1"/>
                <w:numId w:val="4"/>
              </w:numPr>
              <w:spacing w:after="0"/>
              <w:ind w:left="596" w:hanging="283"/>
              <w:jc w:val="left"/>
            </w:pPr>
            <w:r w:rsidRPr="00990B3E">
              <w:t>Iscritti</w:t>
            </w:r>
          </w:p>
          <w:p w14:paraId="119A88DC" w14:textId="77777777" w:rsidR="003459A5" w:rsidRPr="00990B3E" w:rsidRDefault="003459A5" w:rsidP="003459A5">
            <w:pPr>
              <w:pStyle w:val="Paragrafoelenco"/>
              <w:numPr>
                <w:ilvl w:val="1"/>
                <w:numId w:val="4"/>
              </w:numPr>
              <w:spacing w:after="0"/>
              <w:ind w:left="596" w:hanging="283"/>
              <w:jc w:val="left"/>
            </w:pPr>
            <w:r w:rsidRPr="00990B3E">
              <w:t>ModificaVoto</w:t>
            </w:r>
          </w:p>
          <w:p w14:paraId="70812753" w14:textId="77777777" w:rsidR="003459A5" w:rsidRPr="00990B3E" w:rsidRDefault="003459A5" w:rsidP="003459A5">
            <w:pPr>
              <w:pStyle w:val="Paragrafoelenco"/>
              <w:numPr>
                <w:ilvl w:val="1"/>
                <w:numId w:val="4"/>
              </w:numPr>
              <w:spacing w:after="0"/>
              <w:ind w:left="596" w:hanging="283"/>
              <w:jc w:val="left"/>
            </w:pPr>
            <w:r w:rsidRPr="00990B3E">
              <w:t>Verbali</w:t>
            </w:r>
          </w:p>
          <w:p w14:paraId="555E2D3D" w14:textId="6E751B12" w:rsidR="003459A5" w:rsidRPr="00990B3E" w:rsidRDefault="003459A5" w:rsidP="003459A5">
            <w:pPr>
              <w:pStyle w:val="Paragrafoelenco"/>
              <w:numPr>
                <w:ilvl w:val="1"/>
                <w:numId w:val="4"/>
              </w:numPr>
              <w:spacing w:after="0"/>
              <w:ind w:left="596" w:hanging="283"/>
              <w:jc w:val="left"/>
            </w:pPr>
            <w:r w:rsidRPr="00990B3E">
              <w:t>Verbale</w:t>
            </w:r>
          </w:p>
          <w:p w14:paraId="0656F61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331A16EF" w14:textId="3E6C8EBE" w:rsidR="003459A5" w:rsidRPr="00990B3E" w:rsidRDefault="003459A5" w:rsidP="003459A5">
            <w:pPr>
              <w:pStyle w:val="Paragrafoelenco"/>
              <w:numPr>
                <w:ilvl w:val="1"/>
                <w:numId w:val="4"/>
              </w:numPr>
              <w:spacing w:after="0"/>
              <w:ind w:left="596" w:hanging="283"/>
              <w:jc w:val="left"/>
            </w:pPr>
            <w:r>
              <w:t>Login</w:t>
            </w:r>
            <w:r w:rsidRPr="00990B3E">
              <w:t>Studente</w:t>
            </w:r>
          </w:p>
          <w:p w14:paraId="5CB58039" w14:textId="77777777" w:rsidR="003459A5" w:rsidRPr="00990B3E" w:rsidRDefault="003459A5" w:rsidP="003459A5">
            <w:pPr>
              <w:pStyle w:val="Paragrafoelenco"/>
              <w:numPr>
                <w:ilvl w:val="1"/>
                <w:numId w:val="4"/>
              </w:numPr>
              <w:spacing w:after="0"/>
              <w:ind w:left="596" w:hanging="283"/>
              <w:jc w:val="left"/>
            </w:pPr>
            <w:r w:rsidRPr="00990B3E">
              <w:t>HomeStudente</w:t>
            </w:r>
          </w:p>
          <w:p w14:paraId="3A04FB66" w14:textId="77777777" w:rsidR="003459A5" w:rsidRPr="00990B3E" w:rsidRDefault="003459A5" w:rsidP="003459A5">
            <w:pPr>
              <w:pStyle w:val="Paragrafoelenco"/>
              <w:numPr>
                <w:ilvl w:val="1"/>
                <w:numId w:val="4"/>
              </w:numPr>
              <w:spacing w:after="0"/>
              <w:ind w:left="596" w:hanging="283"/>
              <w:jc w:val="left"/>
            </w:pPr>
            <w:r w:rsidRPr="00990B3E">
              <w:t>AppelliStudente</w:t>
            </w:r>
          </w:p>
          <w:p w14:paraId="6C2D5916" w14:textId="77777777" w:rsidR="003459A5" w:rsidRPr="00990B3E" w:rsidRDefault="003459A5" w:rsidP="003459A5">
            <w:pPr>
              <w:pStyle w:val="Paragrafoelenco"/>
              <w:numPr>
                <w:ilvl w:val="1"/>
                <w:numId w:val="4"/>
              </w:numPr>
              <w:spacing w:after="0"/>
              <w:ind w:left="596" w:hanging="283"/>
              <w:jc w:val="left"/>
            </w:pPr>
            <w:r w:rsidRPr="00990B3E">
              <w:t>Esito</w:t>
            </w:r>
          </w:p>
          <w:p w14:paraId="5FB53346" w14:textId="77777777" w:rsidR="003459A5" w:rsidRDefault="003459A5" w:rsidP="003459A5">
            <w:pPr>
              <w:pStyle w:val="Paragrafoelenco"/>
              <w:numPr>
                <w:ilvl w:val="0"/>
                <w:numId w:val="4"/>
              </w:numPr>
              <w:spacing w:after="0" w:line="276" w:lineRule="auto"/>
              <w:ind w:left="313" w:hanging="284"/>
              <w:jc w:val="left"/>
            </w:pPr>
            <w:r w:rsidRPr="00990B3E">
              <w:t>Logout</w:t>
            </w:r>
          </w:p>
          <w:p w14:paraId="24C83914" w14:textId="5EF3502E" w:rsidR="003459A5" w:rsidRPr="00990B3E" w:rsidRDefault="003459A5" w:rsidP="003459A5">
            <w:pPr>
              <w:pStyle w:val="Paragrafoelenco"/>
              <w:numPr>
                <w:ilvl w:val="0"/>
                <w:numId w:val="4"/>
              </w:numPr>
              <w:spacing w:after="0"/>
              <w:ind w:left="313" w:hanging="284"/>
              <w:jc w:val="left"/>
            </w:pPr>
            <w:proofErr w:type="spellStart"/>
            <w:r>
              <w:t>Error</w:t>
            </w:r>
            <w:proofErr w:type="spellEnd"/>
          </w:p>
        </w:tc>
        <w:tc>
          <w:tcPr>
            <w:tcW w:w="4762" w:type="dxa"/>
            <w:vAlign w:val="center"/>
          </w:tcPr>
          <w:p w14:paraId="277367D5" w14:textId="77777777" w:rsidR="003459A5" w:rsidRPr="00990B3E" w:rsidRDefault="003459A5" w:rsidP="003459A5">
            <w:pPr>
              <w:spacing w:after="0"/>
              <w:jc w:val="left"/>
            </w:pPr>
            <w:r w:rsidRPr="00990B3E">
              <w:t>Controllers / Servlets:</w:t>
            </w:r>
          </w:p>
          <w:p w14:paraId="7D484CE9" w14:textId="655C6310" w:rsidR="003459A5" w:rsidRPr="00990B3E" w:rsidRDefault="003459A5" w:rsidP="003459A5">
            <w:pPr>
              <w:pStyle w:val="Paragrafoelenco"/>
              <w:numPr>
                <w:ilvl w:val="0"/>
                <w:numId w:val="4"/>
              </w:numPr>
              <w:spacing w:after="0" w:line="276" w:lineRule="auto"/>
              <w:ind w:left="313" w:hanging="284"/>
              <w:jc w:val="left"/>
            </w:pPr>
            <w:r>
              <w:t>Index (scelta profilo)</w:t>
            </w:r>
          </w:p>
          <w:p w14:paraId="59BB90E3"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0BB24A2E" w14:textId="0E9946C8" w:rsidR="003459A5" w:rsidRPr="00990B3E" w:rsidRDefault="003459A5" w:rsidP="003459A5">
            <w:pPr>
              <w:pStyle w:val="Paragrafoelenco"/>
              <w:numPr>
                <w:ilvl w:val="1"/>
                <w:numId w:val="4"/>
              </w:numPr>
              <w:spacing w:after="0"/>
              <w:ind w:left="596" w:hanging="283"/>
              <w:jc w:val="left"/>
            </w:pPr>
            <w:r>
              <w:t>Login</w:t>
            </w:r>
            <w:r w:rsidRPr="00990B3E">
              <w:t>Docente</w:t>
            </w:r>
          </w:p>
          <w:p w14:paraId="51D487E6" w14:textId="77777777" w:rsidR="003459A5" w:rsidRPr="00990B3E" w:rsidRDefault="003459A5" w:rsidP="003459A5">
            <w:pPr>
              <w:pStyle w:val="Paragrafoelenco"/>
              <w:numPr>
                <w:ilvl w:val="1"/>
                <w:numId w:val="4"/>
              </w:numPr>
              <w:spacing w:after="0"/>
              <w:ind w:left="596" w:hanging="283"/>
              <w:jc w:val="left"/>
            </w:pPr>
            <w:r w:rsidRPr="00990B3E">
              <w:t>HomeDocente</w:t>
            </w:r>
          </w:p>
          <w:p w14:paraId="616E5D71" w14:textId="0E962DB6" w:rsidR="003459A5" w:rsidRPr="00990B3E" w:rsidRDefault="003459A5" w:rsidP="003459A5">
            <w:pPr>
              <w:pStyle w:val="Paragrafoelenco"/>
              <w:numPr>
                <w:ilvl w:val="1"/>
                <w:numId w:val="4"/>
              </w:numPr>
              <w:spacing w:after="0"/>
              <w:ind w:left="596" w:hanging="283"/>
              <w:jc w:val="left"/>
            </w:pPr>
            <w:proofErr w:type="spellStart"/>
            <w:r w:rsidRPr="00990B3E">
              <w:t>AppelliDocente</w:t>
            </w:r>
            <w:proofErr w:type="spellEnd"/>
          </w:p>
          <w:p w14:paraId="62039E8D" w14:textId="77777777" w:rsidR="003459A5" w:rsidRPr="00990B3E" w:rsidRDefault="003459A5" w:rsidP="003459A5">
            <w:pPr>
              <w:pStyle w:val="Paragrafoelenco"/>
              <w:numPr>
                <w:ilvl w:val="1"/>
                <w:numId w:val="4"/>
              </w:numPr>
              <w:spacing w:after="0"/>
              <w:ind w:left="596" w:hanging="283"/>
              <w:jc w:val="left"/>
            </w:pPr>
            <w:r w:rsidRPr="00990B3E">
              <w:t>Iscritti</w:t>
            </w:r>
          </w:p>
          <w:p w14:paraId="3FE673A5" w14:textId="77777777" w:rsidR="003459A5" w:rsidRPr="00990B3E" w:rsidRDefault="003459A5" w:rsidP="003459A5">
            <w:pPr>
              <w:pStyle w:val="Paragrafoelenco"/>
              <w:numPr>
                <w:ilvl w:val="1"/>
                <w:numId w:val="4"/>
              </w:numPr>
              <w:spacing w:after="0"/>
              <w:ind w:left="596" w:hanging="283"/>
              <w:jc w:val="left"/>
            </w:pPr>
            <w:r w:rsidRPr="00990B3E">
              <w:t>ModificaVoto</w:t>
            </w:r>
          </w:p>
          <w:p w14:paraId="06EF546A" w14:textId="77777777" w:rsidR="003459A5" w:rsidRPr="00990B3E" w:rsidRDefault="003459A5" w:rsidP="003459A5">
            <w:pPr>
              <w:pStyle w:val="Paragrafoelenco"/>
              <w:numPr>
                <w:ilvl w:val="1"/>
                <w:numId w:val="4"/>
              </w:numPr>
              <w:spacing w:after="0"/>
              <w:ind w:left="596" w:hanging="283"/>
              <w:jc w:val="left"/>
            </w:pPr>
            <w:r w:rsidRPr="00990B3E">
              <w:t>Verbali</w:t>
            </w:r>
          </w:p>
          <w:p w14:paraId="26862753" w14:textId="57AB747A" w:rsidR="003459A5" w:rsidRPr="00990B3E" w:rsidRDefault="003459A5" w:rsidP="003459A5">
            <w:pPr>
              <w:pStyle w:val="Paragrafoelenco"/>
              <w:numPr>
                <w:ilvl w:val="1"/>
                <w:numId w:val="4"/>
              </w:numPr>
              <w:spacing w:after="0"/>
              <w:ind w:left="596" w:hanging="283"/>
              <w:jc w:val="left"/>
            </w:pPr>
            <w:r>
              <w:t>Visualizza</w:t>
            </w:r>
            <w:r w:rsidRPr="00990B3E">
              <w:t>Verbale</w:t>
            </w:r>
          </w:p>
          <w:p w14:paraId="039F5334"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1247A046" w14:textId="46C08C7A" w:rsidR="003459A5" w:rsidRPr="00990B3E" w:rsidRDefault="003459A5" w:rsidP="003459A5">
            <w:pPr>
              <w:pStyle w:val="Paragrafoelenco"/>
              <w:numPr>
                <w:ilvl w:val="1"/>
                <w:numId w:val="4"/>
              </w:numPr>
              <w:spacing w:after="0"/>
              <w:ind w:left="596" w:hanging="283"/>
              <w:jc w:val="left"/>
            </w:pPr>
            <w:r>
              <w:t>Login</w:t>
            </w:r>
            <w:r w:rsidRPr="00990B3E">
              <w:t>Studente</w:t>
            </w:r>
          </w:p>
          <w:p w14:paraId="60DC619D" w14:textId="77777777" w:rsidR="003459A5" w:rsidRPr="00990B3E" w:rsidRDefault="003459A5" w:rsidP="003459A5">
            <w:pPr>
              <w:pStyle w:val="Paragrafoelenco"/>
              <w:numPr>
                <w:ilvl w:val="1"/>
                <w:numId w:val="4"/>
              </w:numPr>
              <w:spacing w:after="0"/>
              <w:ind w:left="596" w:hanging="283"/>
              <w:jc w:val="left"/>
            </w:pPr>
            <w:r w:rsidRPr="00990B3E">
              <w:t>HomeStudente</w:t>
            </w:r>
          </w:p>
          <w:p w14:paraId="0199A91E" w14:textId="77777777" w:rsidR="003459A5" w:rsidRPr="00990B3E" w:rsidRDefault="003459A5" w:rsidP="003459A5">
            <w:pPr>
              <w:pStyle w:val="Paragrafoelenco"/>
              <w:numPr>
                <w:ilvl w:val="1"/>
                <w:numId w:val="4"/>
              </w:numPr>
              <w:spacing w:after="0"/>
              <w:ind w:left="596" w:hanging="283"/>
              <w:jc w:val="left"/>
            </w:pPr>
            <w:r w:rsidRPr="00990B3E">
              <w:t>AppelliStudente</w:t>
            </w:r>
          </w:p>
          <w:p w14:paraId="7EF998A5" w14:textId="77777777" w:rsidR="003459A5" w:rsidRPr="00990B3E" w:rsidRDefault="003459A5" w:rsidP="003459A5">
            <w:pPr>
              <w:pStyle w:val="Paragrafoelenco"/>
              <w:numPr>
                <w:ilvl w:val="1"/>
                <w:numId w:val="4"/>
              </w:numPr>
              <w:spacing w:after="0"/>
              <w:ind w:left="596" w:hanging="283"/>
              <w:jc w:val="left"/>
            </w:pPr>
            <w:r w:rsidRPr="00990B3E">
              <w:t>Esito</w:t>
            </w:r>
          </w:p>
          <w:p w14:paraId="43057612" w14:textId="77777777" w:rsidR="003459A5" w:rsidRDefault="003459A5" w:rsidP="003459A5">
            <w:pPr>
              <w:pStyle w:val="Paragrafoelenco"/>
              <w:numPr>
                <w:ilvl w:val="0"/>
                <w:numId w:val="4"/>
              </w:numPr>
              <w:spacing w:after="0" w:line="276" w:lineRule="auto"/>
              <w:ind w:left="313" w:hanging="284"/>
              <w:jc w:val="left"/>
            </w:pPr>
            <w:r w:rsidRPr="00990B3E">
              <w:t>Logout</w:t>
            </w:r>
          </w:p>
          <w:p w14:paraId="05C357BA" w14:textId="0954C0B8" w:rsidR="003459A5" w:rsidRPr="00990B3E" w:rsidRDefault="003459A5" w:rsidP="003459A5">
            <w:pPr>
              <w:pStyle w:val="Paragrafoelenco"/>
              <w:numPr>
                <w:ilvl w:val="0"/>
                <w:numId w:val="4"/>
              </w:numPr>
              <w:spacing w:after="0" w:line="276" w:lineRule="auto"/>
              <w:ind w:left="313" w:hanging="284"/>
              <w:jc w:val="left"/>
            </w:pPr>
            <w:proofErr w:type="spellStart"/>
            <w:r>
              <w:t>Error</w:t>
            </w:r>
            <w:proofErr w:type="spellEnd"/>
          </w:p>
        </w:tc>
        <w:tc>
          <w:tcPr>
            <w:tcW w:w="4763" w:type="dxa"/>
            <w:vAlign w:val="center"/>
          </w:tcPr>
          <w:p w14:paraId="09874D60" w14:textId="77777777" w:rsidR="003459A5" w:rsidRPr="00990B3E" w:rsidRDefault="003459A5" w:rsidP="003459A5">
            <w:pPr>
              <w:spacing w:after="0" w:line="276" w:lineRule="auto"/>
              <w:jc w:val="left"/>
            </w:pPr>
            <w:proofErr w:type="spellStart"/>
            <w:r w:rsidRPr="00990B3E">
              <w:t>Beans</w:t>
            </w:r>
            <w:proofErr w:type="spellEnd"/>
            <w:r w:rsidRPr="00990B3E">
              <w:t>:</w:t>
            </w:r>
          </w:p>
          <w:p w14:paraId="26B00DA1"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4B07A45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7F38890D" w14:textId="77777777" w:rsidR="003459A5" w:rsidRPr="00990B3E" w:rsidRDefault="003459A5" w:rsidP="003459A5">
            <w:pPr>
              <w:pStyle w:val="Paragrafoelenco"/>
              <w:numPr>
                <w:ilvl w:val="0"/>
                <w:numId w:val="4"/>
              </w:numPr>
              <w:spacing w:after="0" w:line="276" w:lineRule="auto"/>
              <w:ind w:left="313" w:hanging="284"/>
              <w:jc w:val="left"/>
            </w:pPr>
            <w:r w:rsidRPr="00990B3E">
              <w:t>Corso</w:t>
            </w:r>
          </w:p>
          <w:p w14:paraId="36EEA3B2" w14:textId="77777777" w:rsidR="003459A5" w:rsidRPr="00990B3E" w:rsidRDefault="003459A5" w:rsidP="003459A5">
            <w:pPr>
              <w:pStyle w:val="Paragrafoelenco"/>
              <w:numPr>
                <w:ilvl w:val="0"/>
                <w:numId w:val="4"/>
              </w:numPr>
              <w:spacing w:after="0" w:line="276" w:lineRule="auto"/>
              <w:ind w:left="313" w:hanging="284"/>
              <w:jc w:val="left"/>
            </w:pPr>
            <w:r w:rsidRPr="00990B3E">
              <w:t>Appello</w:t>
            </w:r>
          </w:p>
          <w:p w14:paraId="7C0AB3C2" w14:textId="77777777" w:rsidR="003459A5" w:rsidRPr="00990B3E" w:rsidRDefault="003459A5" w:rsidP="003459A5">
            <w:pPr>
              <w:pStyle w:val="Paragrafoelenco"/>
              <w:numPr>
                <w:ilvl w:val="0"/>
                <w:numId w:val="4"/>
              </w:numPr>
              <w:spacing w:after="0" w:line="276" w:lineRule="auto"/>
              <w:ind w:left="313" w:hanging="284"/>
              <w:jc w:val="left"/>
            </w:pPr>
            <w:r w:rsidRPr="00990B3E">
              <w:t>Iscrizione</w:t>
            </w:r>
          </w:p>
          <w:p w14:paraId="419F2059" w14:textId="77777777" w:rsidR="003459A5" w:rsidRPr="00990B3E" w:rsidRDefault="003459A5" w:rsidP="003459A5">
            <w:pPr>
              <w:pStyle w:val="Paragrafoelenco"/>
              <w:numPr>
                <w:ilvl w:val="0"/>
                <w:numId w:val="4"/>
              </w:numPr>
              <w:spacing w:after="0" w:line="276" w:lineRule="auto"/>
              <w:ind w:left="313" w:hanging="284"/>
              <w:jc w:val="left"/>
            </w:pPr>
            <w:r w:rsidRPr="00990B3E">
              <w:t>Verbale</w:t>
            </w:r>
          </w:p>
          <w:p w14:paraId="1A6090B3" w14:textId="50CA18BC" w:rsidR="003459A5" w:rsidRPr="00990B3E" w:rsidRDefault="003459A5" w:rsidP="003459A5">
            <w:pPr>
              <w:pStyle w:val="Paragrafoelenco"/>
              <w:numPr>
                <w:ilvl w:val="0"/>
                <w:numId w:val="4"/>
              </w:numPr>
              <w:spacing w:after="0" w:line="276" w:lineRule="auto"/>
              <w:ind w:left="313" w:hanging="284"/>
              <w:jc w:val="left"/>
            </w:pPr>
            <w:r w:rsidRPr="00990B3E">
              <w:t>Verbalizzazione</w:t>
            </w:r>
          </w:p>
        </w:tc>
      </w:tr>
      <w:tr w:rsidR="003459A5" w14:paraId="76902771" w14:textId="77777777" w:rsidTr="003459A5">
        <w:tc>
          <w:tcPr>
            <w:tcW w:w="14287" w:type="dxa"/>
            <w:gridSpan w:val="3"/>
            <w:vAlign w:val="center"/>
          </w:tcPr>
          <w:p w14:paraId="069AAA9E" w14:textId="23F3688C" w:rsidR="003459A5" w:rsidRPr="00990B3E" w:rsidRDefault="003459A5" w:rsidP="003459A5">
            <w:pPr>
              <w:spacing w:after="0"/>
              <w:jc w:val="center"/>
            </w:pPr>
            <w:r>
              <w:t>Data Access Objects</w:t>
            </w:r>
          </w:p>
        </w:tc>
      </w:tr>
      <w:tr w:rsidR="003459A5" w14:paraId="73E6B494" w14:textId="059BEBB6" w:rsidTr="003459A5">
        <w:tc>
          <w:tcPr>
            <w:tcW w:w="4762" w:type="dxa"/>
            <w:vAlign w:val="center"/>
          </w:tcPr>
          <w:p w14:paraId="26E35093" w14:textId="77777777" w:rsidR="003459A5" w:rsidRDefault="003459A5" w:rsidP="003459A5">
            <w:pPr>
              <w:pStyle w:val="Paragrafoelenco"/>
              <w:numPr>
                <w:ilvl w:val="0"/>
                <w:numId w:val="4"/>
              </w:numPr>
              <w:spacing w:after="0" w:line="276" w:lineRule="auto"/>
              <w:ind w:left="313" w:hanging="284"/>
              <w:jc w:val="left"/>
            </w:pPr>
            <w:proofErr w:type="spellStart"/>
            <w:r w:rsidRPr="00990B3E">
              <w:t>DocenteDAO</w:t>
            </w:r>
            <w:proofErr w:type="spellEnd"/>
          </w:p>
          <w:p w14:paraId="575F9643" w14:textId="223DCDA5" w:rsidR="003459A5" w:rsidRPr="00990B3E" w:rsidRDefault="003459A5" w:rsidP="003459A5">
            <w:pPr>
              <w:pStyle w:val="Paragrafoelenco"/>
              <w:numPr>
                <w:ilvl w:val="1"/>
                <w:numId w:val="4"/>
              </w:numPr>
              <w:spacing w:after="0"/>
              <w:ind w:left="596" w:hanging="283"/>
              <w:jc w:val="left"/>
            </w:pPr>
            <w:r>
              <w:t>login (</w:t>
            </w:r>
            <w:proofErr w:type="spellStart"/>
            <w:proofErr w:type="gramStart"/>
            <w:r>
              <w:t>codiceDocente</w:t>
            </w:r>
            <w:proofErr w:type="spellEnd"/>
            <w:proofErr w:type="gramEnd"/>
            <w:r>
              <w:t>, password)</w:t>
            </w:r>
          </w:p>
          <w:p w14:paraId="7996E686" w14:textId="77777777" w:rsidR="003459A5" w:rsidRDefault="003459A5" w:rsidP="003459A5">
            <w:pPr>
              <w:pStyle w:val="Paragrafoelenco"/>
              <w:numPr>
                <w:ilvl w:val="0"/>
                <w:numId w:val="4"/>
              </w:numPr>
              <w:spacing w:after="0" w:line="276" w:lineRule="auto"/>
              <w:ind w:left="313" w:hanging="284"/>
              <w:jc w:val="left"/>
            </w:pPr>
            <w:proofErr w:type="spellStart"/>
            <w:r w:rsidRPr="00990B3E">
              <w:t>StudenteDAO</w:t>
            </w:r>
            <w:proofErr w:type="spellEnd"/>
          </w:p>
          <w:p w14:paraId="7FB63B04" w14:textId="52C1AD8F" w:rsidR="003459A5" w:rsidRDefault="003459A5" w:rsidP="003459A5">
            <w:pPr>
              <w:pStyle w:val="Paragrafoelenco"/>
              <w:numPr>
                <w:ilvl w:val="1"/>
                <w:numId w:val="4"/>
              </w:numPr>
              <w:spacing w:after="0"/>
              <w:ind w:left="596" w:hanging="283"/>
              <w:jc w:val="left"/>
            </w:pPr>
            <w:r>
              <w:t>login (matricola, password)</w:t>
            </w:r>
          </w:p>
          <w:p w14:paraId="764FFC26" w14:textId="62E66D79" w:rsidR="003459A5" w:rsidRDefault="003459A5" w:rsidP="003459A5">
            <w:pPr>
              <w:pStyle w:val="Paragrafoelenco"/>
              <w:numPr>
                <w:ilvl w:val="1"/>
                <w:numId w:val="4"/>
              </w:numPr>
              <w:spacing w:after="0"/>
              <w:ind w:left="596" w:hanging="283"/>
              <w:jc w:val="left"/>
            </w:pPr>
            <w:proofErr w:type="spellStart"/>
            <w:r>
              <w:t>getStudenteByMatricola</w:t>
            </w:r>
            <w:proofErr w:type="spellEnd"/>
            <w:r>
              <w:t xml:space="preserve"> (matricola)</w:t>
            </w:r>
          </w:p>
          <w:p w14:paraId="601794FE" w14:textId="77777777" w:rsidR="003459A5" w:rsidRDefault="003459A5" w:rsidP="003459A5">
            <w:pPr>
              <w:pStyle w:val="Paragrafoelenco"/>
              <w:numPr>
                <w:ilvl w:val="0"/>
                <w:numId w:val="4"/>
              </w:numPr>
              <w:spacing w:after="0" w:line="276" w:lineRule="auto"/>
              <w:ind w:left="313" w:hanging="284"/>
              <w:jc w:val="left"/>
            </w:pPr>
            <w:proofErr w:type="spellStart"/>
            <w:r w:rsidRPr="00990B3E">
              <w:t>CorsoDAO</w:t>
            </w:r>
            <w:proofErr w:type="spellEnd"/>
          </w:p>
          <w:p w14:paraId="37900AB3" w14:textId="2324D43F" w:rsidR="003459A5" w:rsidRDefault="003459A5" w:rsidP="003459A5">
            <w:pPr>
              <w:pStyle w:val="Paragrafoelenco"/>
              <w:numPr>
                <w:ilvl w:val="1"/>
                <w:numId w:val="4"/>
              </w:numPr>
              <w:spacing w:after="0"/>
              <w:ind w:left="596" w:hanging="283"/>
              <w:jc w:val="left"/>
            </w:pPr>
            <w:proofErr w:type="spellStart"/>
            <w:r>
              <w:t>getCorsiByStudente</w:t>
            </w:r>
            <w:proofErr w:type="spellEnd"/>
            <w:r>
              <w:t xml:space="preserve"> (matricola)</w:t>
            </w:r>
          </w:p>
          <w:p w14:paraId="7E74F06B" w14:textId="489851B1" w:rsidR="003459A5" w:rsidRPr="00990B3E" w:rsidRDefault="003459A5" w:rsidP="003459A5">
            <w:pPr>
              <w:pStyle w:val="Paragrafoelenco"/>
              <w:numPr>
                <w:ilvl w:val="1"/>
                <w:numId w:val="4"/>
              </w:numPr>
              <w:spacing w:after="0"/>
              <w:ind w:left="596" w:hanging="283"/>
              <w:jc w:val="left"/>
            </w:pPr>
            <w:proofErr w:type="spellStart"/>
            <w:r>
              <w:t>getCorsiByDocente</w:t>
            </w:r>
            <w:proofErr w:type="spellEnd"/>
            <w:r>
              <w:t xml:space="preserve"> (</w:t>
            </w:r>
            <w:proofErr w:type="spellStart"/>
            <w:r>
              <w:t>codiceDocente</w:t>
            </w:r>
            <w:proofErr w:type="spellEnd"/>
            <w:r>
              <w:t>)</w:t>
            </w:r>
          </w:p>
        </w:tc>
        <w:tc>
          <w:tcPr>
            <w:tcW w:w="4762" w:type="dxa"/>
            <w:vAlign w:val="center"/>
          </w:tcPr>
          <w:p w14:paraId="6216A6CB" w14:textId="77777777" w:rsidR="003459A5" w:rsidRDefault="003459A5" w:rsidP="003459A5">
            <w:pPr>
              <w:pStyle w:val="Paragrafoelenco"/>
              <w:numPr>
                <w:ilvl w:val="0"/>
                <w:numId w:val="4"/>
              </w:numPr>
              <w:spacing w:after="0" w:line="276" w:lineRule="auto"/>
              <w:ind w:left="313" w:hanging="284"/>
              <w:jc w:val="left"/>
            </w:pPr>
            <w:proofErr w:type="spellStart"/>
            <w:r>
              <w:t>Iscrizione</w:t>
            </w:r>
            <w:r w:rsidRPr="00990B3E">
              <w:t>DAO</w:t>
            </w:r>
            <w:proofErr w:type="spellEnd"/>
          </w:p>
          <w:p w14:paraId="45700C2E" w14:textId="77777777" w:rsidR="003459A5" w:rsidRDefault="003459A5" w:rsidP="003459A5">
            <w:pPr>
              <w:pStyle w:val="Paragrafoelenco"/>
              <w:numPr>
                <w:ilvl w:val="1"/>
                <w:numId w:val="4"/>
              </w:numPr>
              <w:spacing w:after="0"/>
              <w:ind w:left="596" w:hanging="283"/>
              <w:jc w:val="left"/>
            </w:pPr>
            <w:proofErr w:type="spellStart"/>
            <w:r>
              <w:t>getDatiIscrizione</w:t>
            </w:r>
            <w:proofErr w:type="spellEnd"/>
            <w:r>
              <w:t xml:space="preserve"> (matricola, data, corso)</w:t>
            </w:r>
          </w:p>
          <w:p w14:paraId="55A6F91B" w14:textId="6A5DBA00" w:rsidR="003459A5" w:rsidRDefault="003459A5" w:rsidP="003459A5">
            <w:pPr>
              <w:pStyle w:val="Paragrafoelenco"/>
              <w:numPr>
                <w:ilvl w:val="1"/>
                <w:numId w:val="4"/>
              </w:numPr>
              <w:spacing w:after="0"/>
              <w:ind w:left="596" w:hanging="283"/>
              <w:jc w:val="left"/>
            </w:pPr>
            <w:proofErr w:type="spellStart"/>
            <w:r>
              <w:t>getDatiIscrizioni</w:t>
            </w:r>
            <w:proofErr w:type="spellEnd"/>
            <w:r>
              <w:t xml:space="preserve"> (corso, data, matricole)</w:t>
            </w:r>
          </w:p>
          <w:p w14:paraId="796C777A" w14:textId="77777777" w:rsidR="003459A5" w:rsidRDefault="003459A5" w:rsidP="003459A5">
            <w:pPr>
              <w:pStyle w:val="Paragrafoelenco"/>
              <w:numPr>
                <w:ilvl w:val="1"/>
                <w:numId w:val="4"/>
              </w:numPr>
              <w:spacing w:after="0"/>
              <w:ind w:left="596" w:hanging="283"/>
              <w:jc w:val="left"/>
            </w:pPr>
            <w:proofErr w:type="spellStart"/>
            <w:r>
              <w:t>getOrderedIscritti</w:t>
            </w:r>
            <w:proofErr w:type="spellEnd"/>
            <w:r>
              <w:t xml:space="preserve"> (data, corso, </w:t>
            </w:r>
            <w:proofErr w:type="spellStart"/>
            <w:proofErr w:type="gramStart"/>
            <w:r>
              <w:t>campoOrdine</w:t>
            </w:r>
            <w:proofErr w:type="spellEnd"/>
            <w:proofErr w:type="gramEnd"/>
            <w:r>
              <w:t xml:space="preserve">, </w:t>
            </w:r>
            <w:proofErr w:type="spellStart"/>
            <w:r>
              <w:t>desc</w:t>
            </w:r>
            <w:proofErr w:type="spellEnd"/>
            <w:r>
              <w:t>/</w:t>
            </w:r>
            <w:proofErr w:type="spellStart"/>
            <w:r>
              <w:t>asc</w:t>
            </w:r>
            <w:proofErr w:type="spellEnd"/>
            <w:r>
              <w:t>)</w:t>
            </w:r>
          </w:p>
          <w:p w14:paraId="2D854B65" w14:textId="77777777" w:rsidR="003459A5" w:rsidRDefault="003459A5" w:rsidP="003459A5">
            <w:pPr>
              <w:pStyle w:val="Paragrafoelenco"/>
              <w:numPr>
                <w:ilvl w:val="1"/>
                <w:numId w:val="4"/>
              </w:numPr>
              <w:spacing w:after="0"/>
              <w:ind w:left="596" w:hanging="283"/>
              <w:jc w:val="left"/>
            </w:pPr>
            <w:proofErr w:type="spellStart"/>
            <w:r>
              <w:t>rifiutaEsito</w:t>
            </w:r>
            <w:proofErr w:type="spellEnd"/>
            <w:r>
              <w:t xml:space="preserve"> (matricola, data, corso)</w:t>
            </w:r>
          </w:p>
          <w:p w14:paraId="02D6D1C4" w14:textId="77777777" w:rsidR="003459A5" w:rsidRDefault="003459A5" w:rsidP="003459A5">
            <w:pPr>
              <w:pStyle w:val="Paragrafoelenco"/>
              <w:numPr>
                <w:ilvl w:val="1"/>
                <w:numId w:val="4"/>
              </w:numPr>
              <w:spacing w:after="0"/>
              <w:ind w:left="596" w:hanging="283"/>
              <w:jc w:val="left"/>
            </w:pPr>
            <w:proofErr w:type="spellStart"/>
            <w:r>
              <w:t>modificaVoto</w:t>
            </w:r>
            <w:proofErr w:type="spellEnd"/>
            <w:r>
              <w:t xml:space="preserve"> (matricola, corso, voto)</w:t>
            </w:r>
          </w:p>
          <w:p w14:paraId="42A091F2" w14:textId="77777777" w:rsidR="003459A5" w:rsidRDefault="003459A5" w:rsidP="003459A5">
            <w:pPr>
              <w:pStyle w:val="Paragrafoelenco"/>
              <w:numPr>
                <w:ilvl w:val="1"/>
                <w:numId w:val="4"/>
              </w:numPr>
              <w:spacing w:after="0"/>
              <w:ind w:left="596" w:hanging="283"/>
              <w:jc w:val="left"/>
            </w:pPr>
            <w:proofErr w:type="spellStart"/>
            <w:r>
              <w:t>pubblicaVoti</w:t>
            </w:r>
            <w:proofErr w:type="spellEnd"/>
            <w:r>
              <w:t xml:space="preserve"> (corso, data)</w:t>
            </w:r>
          </w:p>
          <w:p w14:paraId="67383F71" w14:textId="32EC73EB" w:rsidR="003459A5" w:rsidRPr="00990B3E" w:rsidRDefault="003459A5" w:rsidP="003459A5">
            <w:pPr>
              <w:pStyle w:val="Paragrafoelenco"/>
              <w:numPr>
                <w:ilvl w:val="1"/>
                <w:numId w:val="4"/>
              </w:numPr>
              <w:spacing w:after="0"/>
              <w:ind w:left="596" w:hanging="283"/>
              <w:jc w:val="left"/>
            </w:pPr>
            <w:proofErr w:type="spellStart"/>
            <w:r>
              <w:t>verbalizzavoti</w:t>
            </w:r>
            <w:proofErr w:type="spellEnd"/>
            <w:r>
              <w:t xml:space="preserve"> (corso, data)</w:t>
            </w:r>
          </w:p>
        </w:tc>
        <w:tc>
          <w:tcPr>
            <w:tcW w:w="4763" w:type="dxa"/>
            <w:vAlign w:val="center"/>
          </w:tcPr>
          <w:p w14:paraId="677A5E5D" w14:textId="2F4E9F7C" w:rsidR="003459A5" w:rsidRDefault="003459A5" w:rsidP="003459A5">
            <w:pPr>
              <w:pStyle w:val="Paragrafoelenco"/>
              <w:numPr>
                <w:ilvl w:val="0"/>
                <w:numId w:val="4"/>
              </w:numPr>
              <w:spacing w:after="0" w:line="276" w:lineRule="auto"/>
              <w:ind w:left="313" w:hanging="284"/>
              <w:jc w:val="left"/>
            </w:pPr>
            <w:proofErr w:type="spellStart"/>
            <w:r>
              <w:t>Appello</w:t>
            </w:r>
            <w:r w:rsidRPr="00990B3E">
              <w:t>DAO</w:t>
            </w:r>
            <w:proofErr w:type="spellEnd"/>
          </w:p>
          <w:p w14:paraId="32B7133E" w14:textId="07CC714C" w:rsidR="003459A5" w:rsidRDefault="003459A5" w:rsidP="003459A5">
            <w:pPr>
              <w:pStyle w:val="Paragrafoelenco"/>
              <w:numPr>
                <w:ilvl w:val="1"/>
                <w:numId w:val="4"/>
              </w:numPr>
              <w:spacing w:after="0"/>
              <w:ind w:left="596" w:hanging="283"/>
              <w:jc w:val="left"/>
            </w:pPr>
            <w:proofErr w:type="spellStart"/>
            <w:r>
              <w:t>getAppelliByCorso</w:t>
            </w:r>
            <w:proofErr w:type="spellEnd"/>
            <w:r>
              <w:t xml:space="preserve"> (corso)</w:t>
            </w:r>
          </w:p>
          <w:p w14:paraId="72BD735E" w14:textId="77777777" w:rsidR="003459A5" w:rsidRDefault="003459A5" w:rsidP="003459A5">
            <w:pPr>
              <w:pStyle w:val="Paragrafoelenco"/>
              <w:numPr>
                <w:ilvl w:val="0"/>
                <w:numId w:val="4"/>
              </w:numPr>
              <w:spacing w:after="0" w:line="276" w:lineRule="auto"/>
              <w:ind w:left="313" w:hanging="284"/>
              <w:jc w:val="left"/>
            </w:pPr>
            <w:proofErr w:type="spellStart"/>
            <w:r w:rsidRPr="00990B3E">
              <w:t>VerbaleDAO</w:t>
            </w:r>
            <w:proofErr w:type="spellEnd"/>
          </w:p>
          <w:p w14:paraId="08F5C71F" w14:textId="77777777" w:rsidR="003459A5" w:rsidRDefault="003459A5" w:rsidP="003459A5">
            <w:pPr>
              <w:pStyle w:val="Paragrafoelenco"/>
              <w:numPr>
                <w:ilvl w:val="1"/>
                <w:numId w:val="4"/>
              </w:numPr>
              <w:spacing w:after="0"/>
              <w:ind w:left="596" w:hanging="283"/>
              <w:jc w:val="left"/>
            </w:pPr>
            <w:proofErr w:type="spellStart"/>
            <w:r>
              <w:t>getVerbaleByCodice</w:t>
            </w:r>
            <w:proofErr w:type="spellEnd"/>
            <w:r>
              <w:t xml:space="preserve"> (</w:t>
            </w:r>
            <w:proofErr w:type="spellStart"/>
            <w:r>
              <w:t>codiceVerbale</w:t>
            </w:r>
            <w:proofErr w:type="spellEnd"/>
            <w:r>
              <w:t>)</w:t>
            </w:r>
          </w:p>
          <w:p w14:paraId="22CD7BD6" w14:textId="695116B0" w:rsidR="003459A5" w:rsidRDefault="003459A5" w:rsidP="003459A5">
            <w:pPr>
              <w:pStyle w:val="Paragrafoelenco"/>
              <w:numPr>
                <w:ilvl w:val="1"/>
                <w:numId w:val="4"/>
              </w:numPr>
              <w:spacing w:after="0"/>
              <w:ind w:left="596" w:hanging="283"/>
              <w:jc w:val="left"/>
            </w:pPr>
            <w:proofErr w:type="spellStart"/>
            <w:r>
              <w:t>getVerbaleByDocente</w:t>
            </w:r>
            <w:proofErr w:type="spellEnd"/>
            <w:r>
              <w:t xml:space="preserve"> (</w:t>
            </w:r>
            <w:proofErr w:type="spellStart"/>
            <w:r>
              <w:t>codiceDocente</w:t>
            </w:r>
            <w:proofErr w:type="spellEnd"/>
            <w:r>
              <w:t>)</w:t>
            </w:r>
          </w:p>
          <w:p w14:paraId="49AE5FF0" w14:textId="05EB3E76" w:rsidR="003459A5" w:rsidRPr="00990B3E" w:rsidRDefault="003459A5" w:rsidP="003459A5">
            <w:pPr>
              <w:pStyle w:val="Paragrafoelenco"/>
              <w:numPr>
                <w:ilvl w:val="1"/>
                <w:numId w:val="4"/>
              </w:numPr>
              <w:spacing w:after="0"/>
              <w:ind w:left="596" w:hanging="283"/>
              <w:jc w:val="left"/>
            </w:pPr>
            <w:proofErr w:type="spellStart"/>
            <w:r>
              <w:t>getMatricoleByCodice</w:t>
            </w:r>
            <w:proofErr w:type="spellEnd"/>
            <w:r>
              <w:t xml:space="preserve"> (</w:t>
            </w:r>
            <w:proofErr w:type="spellStart"/>
            <w:r>
              <w:t>codiceVerbale</w:t>
            </w:r>
            <w:proofErr w:type="spellEnd"/>
            <w:r>
              <w:t>)</w:t>
            </w:r>
          </w:p>
        </w:tc>
      </w:tr>
    </w:tbl>
    <w:p w14:paraId="3365F941" w14:textId="77777777" w:rsidR="003459A5" w:rsidRDefault="003459A5" w:rsidP="001E7127">
      <w:pPr>
        <w:pStyle w:val="Sottoargomento"/>
      </w:pPr>
    </w:p>
    <w:p w14:paraId="347AD427" w14:textId="77777777" w:rsidR="003459A5" w:rsidRDefault="003459A5">
      <w:pPr>
        <w:spacing w:after="160"/>
        <w:jc w:val="left"/>
        <w:rPr>
          <w:b/>
          <w:smallCaps/>
          <w:color w:val="373737" w:themeColor="accent1" w:themeShade="40"/>
          <w:sz w:val="24"/>
        </w:rPr>
      </w:pPr>
      <w:r>
        <w:br w:type="page"/>
      </w:r>
    </w:p>
    <w:p w14:paraId="2FA93612" w14:textId="6A17F765" w:rsidR="00915275" w:rsidRDefault="001E7127" w:rsidP="001E7127">
      <w:pPr>
        <w:pStyle w:val="Sottoargomento"/>
      </w:pPr>
      <w:proofErr w:type="spellStart"/>
      <w:r>
        <w:lastRenderedPageBreak/>
        <w:t>Sequence</w:t>
      </w:r>
      <w:proofErr w:type="spellEnd"/>
      <w:r>
        <w:t xml:space="preserve"> </w:t>
      </w:r>
      <w:proofErr w:type="spellStart"/>
      <w:r>
        <w:t>diagrams</w:t>
      </w:r>
      <w:proofErr w:type="spellEnd"/>
    </w:p>
    <w:p w14:paraId="5D0C6343" w14:textId="763BD1BD" w:rsidR="001737F9" w:rsidRPr="001737F9" w:rsidRDefault="001737F9" w:rsidP="001737F9">
      <w:r>
        <w:t>Si riportano di seguito i sequence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rocedura di autenticazione in risposta ad una chiamata POST alla servlet LoginStudente. Si riporta il sequence diagram del login studente, il funzionamento è analogo per il login del docente (a patto di considerare la servlet LoginDocente, il DAO DocenteDAO, la servlet di redirect HomeDocente e il template login_docente)</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461AD97A" w:rsidR="001737F9" w:rsidRDefault="00C81B37" w:rsidP="001737F9">
      <w:r>
        <w:t xml:space="preserve">Diagramma della risposta ad una richiesta GET sulla home page dello studente (analogo per il docente, a patto di considerare i controller HomeDocente e </w:t>
      </w:r>
      <w:r w:rsidR="00627AAE">
        <w:t>Login</w:t>
      </w:r>
      <w:r>
        <w:t>Docente, il metodo “getCorsiByDocente” del DAO dei corsi e il template “home_docente”).</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0EDDE875" w:rsidR="00627AAE" w:rsidRDefault="00627AAE" w:rsidP="00627AAE">
      <w:pPr>
        <w:pStyle w:val="Sottoargomento"/>
      </w:pPr>
      <w:proofErr w:type="spellStart"/>
      <w:r>
        <w:lastRenderedPageBreak/>
        <w:t>Sequence</w:t>
      </w:r>
      <w:proofErr w:type="spellEnd"/>
      <w:r>
        <w:t xml:space="preserve"> </w:t>
      </w:r>
      <w:proofErr w:type="spellStart"/>
      <w:r>
        <w:t>diagram</w:t>
      </w:r>
      <w:proofErr w:type="spellEnd"/>
      <w:r>
        <w:t xml:space="preserve"> – Appelli</w:t>
      </w:r>
    </w:p>
    <w:p w14:paraId="20E75D61" w14:textId="214224A3" w:rsidR="004C6F2E" w:rsidRPr="004C6F2E" w:rsidRDefault="004C6F2E" w:rsidP="004C6F2E">
      <w:r>
        <w:t>Diagramma della reazione al click su un corso a cui è iscritto lo studente, mostra gli appelli disponibili per quel corso. È analogo per il docente, cioè come risposta al click su un corso di cui il docente è titolare, a patto di considerare i controller AppelliDocente e LoginDocente e il template “appelli_docente”</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proofErr w:type="spellStart"/>
      <w:r>
        <w:lastRenderedPageBreak/>
        <w:t>Sequence</w:t>
      </w:r>
      <w:proofErr w:type="spellEnd"/>
      <w:r>
        <w:t xml:space="preserve"> </w:t>
      </w:r>
      <w:proofErr w:type="spellStart"/>
      <w:r>
        <w:t>diagram</w:t>
      </w:r>
      <w:proofErr w:type="spellEnd"/>
      <w:r>
        <w:t xml:space="preserve"> – Esito</w:t>
      </w:r>
    </w:p>
    <w:p w14:paraId="36E9DFAB" w14:textId="0FDB2C50" w:rsidR="00233C76" w:rsidRPr="00233C76" w:rsidRDefault="00233C76" w:rsidP="00233C76">
      <w:r>
        <w:t xml:space="preserve">Di seguito il </w:t>
      </w:r>
      <w:proofErr w:type="spellStart"/>
      <w:r>
        <w:t>sequence</w:t>
      </w:r>
      <w:proofErr w:type="spellEnd"/>
      <w:r>
        <w:t xml:space="preserve"> </w:t>
      </w:r>
      <w:proofErr w:type="spellStart"/>
      <w:r>
        <w:t>diagram</w:t>
      </w:r>
      <w:proofErr w:type="spellEnd"/>
      <w:r>
        <w:t xml:space="preserve"> per la gestione di una GET alla pagina Esito (nella sezione per studente) legata ad un appello. Tale procedura è molto simile (seppur con qualche piccola differenza nelle variabili salvate nel </w:t>
      </w:r>
      <w:proofErr w:type="spellStart"/>
      <w:r>
        <w:t>context</w:t>
      </w:r>
      <w:proofErr w:type="spellEnd"/>
      <w:r>
        <w:t xml:space="preserve">, a solo scopo di presentazione) alla procedura di risposta ad una richiesta GET alla pagina </w:t>
      </w:r>
      <w:proofErr w:type="spellStart"/>
      <w:proofErr w:type="gramStart"/>
      <w:r>
        <w:t>ModificaVoto</w:t>
      </w:r>
      <w:proofErr w:type="spellEnd"/>
      <w:proofErr w:type="gramEnd"/>
      <w:r>
        <w:t xml:space="preserve"> della sezione docente, si omette perciò il diagramma di GET </w:t>
      </w:r>
      <w:proofErr w:type="spellStart"/>
      <w:r>
        <w:t>ModificaVoto</w:t>
      </w:r>
      <w:proofErr w:type="spellEnd"/>
      <w:r>
        <w:t>.</w:t>
      </w:r>
    </w:p>
    <w:p w14:paraId="37C768A2" w14:textId="36298085" w:rsidR="00871F38" w:rsidRDefault="00871F38" w:rsidP="00233C76">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036A9E05" w14:textId="6F07B9C1" w:rsidR="00072E32" w:rsidRDefault="00871F38" w:rsidP="00871F38">
      <w:pPr>
        <w:pStyle w:val="Sottoargomento"/>
      </w:pPr>
      <w:r>
        <w:lastRenderedPageBreak/>
        <w:t>Sequence diagram – Rifiuta esito esame</w:t>
      </w:r>
    </w:p>
    <w:p w14:paraId="450AA97A" w14:textId="72630169" w:rsidR="00233C76" w:rsidRPr="00233C76" w:rsidRDefault="00233C76" w:rsidP="00233C76">
      <w:r>
        <w:t>Il bottone “Rifiuta” della pagina Esito genera una chiamata POST alla pagina stessa, specificando il corso e il relativo appello, di seguito il diagramma della gestione di tale richiesta alla pagina Esito della sezione studente.</w:t>
      </w:r>
    </w:p>
    <w:p w14:paraId="4B877A07" w14:textId="5FF970EC" w:rsidR="002C7095" w:rsidRPr="00233C76" w:rsidRDefault="00FD1153" w:rsidP="00233C76">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bookmarkStart w:id="6" w:name="_Toc198136008"/>
    </w:p>
    <w:p w14:paraId="07084090" w14:textId="6A2AFED2" w:rsidR="002C7095" w:rsidRDefault="002C7095" w:rsidP="002C7095">
      <w:pPr>
        <w:pStyle w:val="Sottoargomento"/>
      </w:pPr>
      <w:proofErr w:type="spellStart"/>
      <w:r>
        <w:lastRenderedPageBreak/>
        <w:t>Sequence</w:t>
      </w:r>
      <w:proofErr w:type="spellEnd"/>
      <w:r>
        <w:t xml:space="preserve"> </w:t>
      </w:r>
      <w:proofErr w:type="spellStart"/>
      <w:r>
        <w:t>diagram</w:t>
      </w:r>
      <w:proofErr w:type="spellEnd"/>
      <w:r>
        <w:t xml:space="preserve"> – Iscritti</w:t>
      </w:r>
    </w:p>
    <w:p w14:paraId="5804B60A" w14:textId="2A603425" w:rsidR="00877CF9" w:rsidRDefault="002A42F2" w:rsidP="00877CF9">
      <w:pPr>
        <w:pStyle w:val="Sottoargomento"/>
        <w:jc w:val="center"/>
        <w:rPr>
          <w:rFonts w:eastAsiaTheme="majorEastAsia" w:cstheme="majorBidi"/>
          <w:color w:val="262626" w:themeColor="accent6" w:themeShade="80"/>
          <w:sz w:val="28"/>
          <w:szCs w:val="24"/>
        </w:rPr>
      </w:pPr>
      <w:r>
        <w:rPr>
          <w:noProof/>
        </w:rPr>
        <w:drawing>
          <wp:inline distT="0" distB="0" distL="0" distR="0" wp14:anchorId="541C88B2" wp14:editId="2BA64CD4">
            <wp:extent cx="7910450" cy="5860111"/>
            <wp:effectExtent l="0" t="0" r="0" b="7620"/>
            <wp:docPr id="160727378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5167" cy="5863605"/>
                    </a:xfrm>
                    <a:prstGeom prst="rect">
                      <a:avLst/>
                    </a:prstGeom>
                    <a:noFill/>
                    <a:ln>
                      <a:noFill/>
                    </a:ln>
                  </pic:spPr>
                </pic:pic>
              </a:graphicData>
            </a:graphic>
          </wp:inline>
        </w:drawing>
      </w:r>
    </w:p>
    <w:p w14:paraId="6CD91625" w14:textId="64FC067E" w:rsidR="00877CF9" w:rsidRDefault="00877CF9" w:rsidP="00DC6B5F">
      <w:pPr>
        <w:pStyle w:val="Sottoargomento"/>
      </w:pPr>
      <w:proofErr w:type="spellStart"/>
      <w:r>
        <w:lastRenderedPageBreak/>
        <w:t>Sequence</w:t>
      </w:r>
      <w:proofErr w:type="spellEnd"/>
      <w:r>
        <w:t xml:space="preserve"> </w:t>
      </w:r>
      <w:proofErr w:type="spellStart"/>
      <w:r>
        <w:t>diagram</w:t>
      </w:r>
      <w:proofErr w:type="spellEnd"/>
      <w:r>
        <w:t xml:space="preserve"> – Pubblica</w:t>
      </w:r>
      <w:r w:rsidR="00505E5D">
        <w:t xml:space="preserve"> / Verbalizza</w:t>
      </w:r>
      <w:r>
        <w:t xml:space="preserve"> voti</w:t>
      </w:r>
    </w:p>
    <w:p w14:paraId="79DB8513" w14:textId="02248DA0" w:rsidR="00233C76" w:rsidRPr="00233C76" w:rsidRDefault="00233C76" w:rsidP="00233C76">
      <w:r>
        <w:t>Diagramma della risposta alla pressione di uno dei bottoni “Pubblica” e “Verbalizza” della pagina Iscritti della sezione docente. Entrambi generano una chiamata POST alla pagina Iscritti che viene gestita come illustrato nel diagramma.</w:t>
      </w:r>
    </w:p>
    <w:p w14:paraId="03C3EF48" w14:textId="54138A1C" w:rsidR="00DC6B5F" w:rsidRPr="00DC6B5F" w:rsidRDefault="00DC6B5F" w:rsidP="00DC6B5F">
      <w:pPr>
        <w:jc w:val="center"/>
      </w:pPr>
      <w:r>
        <w:rPr>
          <w:noProof/>
        </w:rPr>
        <w:drawing>
          <wp:inline distT="0" distB="0" distL="0" distR="0" wp14:anchorId="6E601719" wp14:editId="08F8BADC">
            <wp:extent cx="8992925" cy="5328278"/>
            <wp:effectExtent l="0" t="0" r="0" b="6350"/>
            <wp:docPr id="90756231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2543" cy="5339901"/>
                    </a:xfrm>
                    <a:prstGeom prst="rect">
                      <a:avLst/>
                    </a:prstGeom>
                    <a:noFill/>
                    <a:ln>
                      <a:noFill/>
                    </a:ln>
                  </pic:spPr>
                </pic:pic>
              </a:graphicData>
            </a:graphic>
          </wp:inline>
        </w:drawing>
      </w:r>
    </w:p>
    <w:p w14:paraId="005CB1AB" w14:textId="77777777" w:rsidR="002C7095" w:rsidRDefault="002C7095" w:rsidP="00877CF9">
      <w:pPr>
        <w:pStyle w:val="Sottoargomento"/>
        <w:jc w:val="center"/>
        <w:rPr>
          <w:rFonts w:eastAsiaTheme="majorEastAsia" w:cstheme="majorBidi"/>
          <w:color w:val="262626" w:themeColor="accent6" w:themeShade="80"/>
          <w:sz w:val="28"/>
          <w:szCs w:val="24"/>
        </w:rPr>
      </w:pPr>
    </w:p>
    <w:p w14:paraId="36C41F4A" w14:textId="553AF525" w:rsidR="00233C76" w:rsidRDefault="00233C76" w:rsidP="00233C76">
      <w:pPr>
        <w:pStyle w:val="Sottoargomento"/>
      </w:pPr>
      <w:proofErr w:type="spellStart"/>
      <w:r>
        <w:t>Sequence</w:t>
      </w:r>
      <w:proofErr w:type="spellEnd"/>
      <w:r>
        <w:t xml:space="preserve"> </w:t>
      </w:r>
      <w:proofErr w:type="spellStart"/>
      <w:r>
        <w:t>diagram</w:t>
      </w:r>
      <w:proofErr w:type="spellEnd"/>
      <w:r>
        <w:t xml:space="preserve"> – Modifica voto</w:t>
      </w:r>
    </w:p>
    <w:p w14:paraId="6BC4093C" w14:textId="7B74CFE4" w:rsidR="00233C76" w:rsidRDefault="002F6F5F" w:rsidP="00233C76">
      <w:r>
        <w:t xml:space="preserve">Diagramma della gestione di una richiesta POST alla pagina </w:t>
      </w:r>
      <w:proofErr w:type="spellStart"/>
      <w:proofErr w:type="gramStart"/>
      <w:r>
        <w:t>ModificaVoto</w:t>
      </w:r>
      <w:proofErr w:type="spellEnd"/>
      <w:proofErr w:type="gramEnd"/>
      <w:r>
        <w:t xml:space="preserve"> del docente. Il risultato è l’inserimento del nuovo voto nel database e il cambio dello stato di valutazione.</w:t>
      </w:r>
    </w:p>
    <w:p w14:paraId="15506AEF" w14:textId="19228FB4" w:rsidR="002F6F5F" w:rsidRPr="00233C76" w:rsidRDefault="002F6F5F" w:rsidP="002F6F5F">
      <w:pPr>
        <w:jc w:val="center"/>
      </w:pPr>
      <w:r>
        <w:rPr>
          <w:noProof/>
        </w:rPr>
        <w:drawing>
          <wp:inline distT="0" distB="0" distL="0" distR="0" wp14:anchorId="1860E7CE" wp14:editId="7064C6FD">
            <wp:extent cx="8941443" cy="4365266"/>
            <wp:effectExtent l="0" t="0" r="0" b="0"/>
            <wp:docPr id="26958260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82393" cy="4385258"/>
                    </a:xfrm>
                    <a:prstGeom prst="rect">
                      <a:avLst/>
                    </a:prstGeom>
                    <a:noFill/>
                    <a:ln>
                      <a:noFill/>
                    </a:ln>
                  </pic:spPr>
                </pic:pic>
              </a:graphicData>
            </a:graphic>
          </wp:inline>
        </w:drawing>
      </w:r>
    </w:p>
    <w:p w14:paraId="5FD12619" w14:textId="77777777" w:rsidR="003459A5" w:rsidRDefault="003459A5">
      <w:pPr>
        <w:spacing w:after="160"/>
        <w:jc w:val="left"/>
        <w:rPr>
          <w:rFonts w:eastAsiaTheme="majorEastAsia" w:cstheme="majorBidi"/>
          <w:color w:val="262626" w:themeColor="accent6" w:themeShade="80"/>
          <w:sz w:val="28"/>
          <w:szCs w:val="24"/>
        </w:rPr>
      </w:pPr>
      <w:r>
        <w:br w:type="page"/>
      </w:r>
    </w:p>
    <w:p w14:paraId="459DC23D" w14:textId="77777777" w:rsidR="003459A5" w:rsidRDefault="003459A5" w:rsidP="003459A5">
      <w:pPr>
        <w:pStyle w:val="Sottoargomento"/>
      </w:pPr>
      <w:proofErr w:type="spellStart"/>
      <w:r>
        <w:lastRenderedPageBreak/>
        <w:t>Sequence</w:t>
      </w:r>
      <w:proofErr w:type="spellEnd"/>
      <w:r>
        <w:t xml:space="preserve"> </w:t>
      </w:r>
      <w:proofErr w:type="spellStart"/>
      <w:r>
        <w:t>diagram</w:t>
      </w:r>
      <w:proofErr w:type="spellEnd"/>
      <w:r>
        <w:t xml:space="preserve"> – Visualizza verbale</w:t>
      </w:r>
    </w:p>
    <w:p w14:paraId="213513A0" w14:textId="77777777" w:rsidR="003459A5" w:rsidRDefault="003459A5" w:rsidP="003459A5">
      <w:r>
        <w:t xml:space="preserve">Diagramma della gestione di una richiesta GET alla pagina </w:t>
      </w:r>
      <w:proofErr w:type="gramStart"/>
      <w:r>
        <w:t>VisualizzaVerbale</w:t>
      </w:r>
      <w:proofErr w:type="gramEnd"/>
      <w:r>
        <w:t xml:space="preserve"> del docente.</w:t>
      </w:r>
    </w:p>
    <w:p w14:paraId="027774E2" w14:textId="77777777" w:rsidR="003459A5" w:rsidRDefault="003459A5" w:rsidP="003459A5">
      <w:pPr>
        <w:jc w:val="center"/>
        <w:rPr>
          <w:lang w:val="en-US"/>
        </w:rPr>
      </w:pPr>
      <w:r>
        <w:rPr>
          <w:noProof/>
          <w:lang w:val="en-US"/>
        </w:rPr>
        <w:drawing>
          <wp:inline distT="0" distB="0" distL="0" distR="0" wp14:anchorId="0F6F57AC" wp14:editId="3633873C">
            <wp:extent cx="9078640" cy="4953663"/>
            <wp:effectExtent l="0" t="0" r="8255" b="0"/>
            <wp:docPr id="1900607888"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00187" cy="4965420"/>
                    </a:xfrm>
                    <a:prstGeom prst="rect">
                      <a:avLst/>
                    </a:prstGeom>
                    <a:noFill/>
                    <a:ln>
                      <a:noFill/>
                    </a:ln>
                  </pic:spPr>
                </pic:pic>
              </a:graphicData>
            </a:graphic>
          </wp:inline>
        </w:drawing>
      </w:r>
    </w:p>
    <w:p w14:paraId="688A352F" w14:textId="05935C83" w:rsidR="003459A5" w:rsidRPr="003459A5" w:rsidRDefault="003459A5" w:rsidP="003459A5">
      <w:pPr>
        <w:spacing w:after="160"/>
        <w:jc w:val="left"/>
        <w:rPr>
          <w:lang w:val="en-US"/>
        </w:rPr>
      </w:pPr>
      <w:r w:rsidRPr="003459A5">
        <w:rPr>
          <w:lang w:val="en-US"/>
        </w:rPr>
        <w:br w:type="page"/>
      </w:r>
    </w:p>
    <w:p w14:paraId="42C24E03" w14:textId="75AF7E39" w:rsidR="0015746D" w:rsidRPr="0015746D" w:rsidRDefault="0015746D" w:rsidP="0015746D">
      <w:pPr>
        <w:pStyle w:val="Titolo3"/>
      </w:pPr>
      <w:r>
        <w:lastRenderedPageBreak/>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01DBA" w14:textId="77777777" w:rsidR="00C906E1" w:rsidRDefault="00C906E1" w:rsidP="003459A5">
      <w:pPr>
        <w:spacing w:after="0" w:line="240" w:lineRule="auto"/>
      </w:pPr>
      <w:r>
        <w:separator/>
      </w:r>
    </w:p>
  </w:endnote>
  <w:endnote w:type="continuationSeparator" w:id="0">
    <w:p w14:paraId="39F35E43" w14:textId="77777777" w:rsidR="00C906E1" w:rsidRDefault="00C906E1" w:rsidP="0034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514FEB" w14:textId="77777777" w:rsidR="00C906E1" w:rsidRDefault="00C906E1" w:rsidP="003459A5">
      <w:pPr>
        <w:spacing w:after="0" w:line="240" w:lineRule="auto"/>
      </w:pPr>
      <w:r>
        <w:separator/>
      </w:r>
    </w:p>
  </w:footnote>
  <w:footnote w:type="continuationSeparator" w:id="0">
    <w:p w14:paraId="15A37230" w14:textId="77777777" w:rsidR="00C906E1" w:rsidRDefault="00C906E1" w:rsidP="00345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8577B1"/>
    <w:multiLevelType w:val="hybridMultilevel"/>
    <w:tmpl w:val="9356E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2"/>
  </w:num>
  <w:num w:numId="3" w16cid:durableId="85152892">
    <w:abstractNumId w:val="3"/>
  </w:num>
  <w:num w:numId="4" w16cid:durableId="1499926040">
    <w:abstractNumId w:val="4"/>
  </w:num>
  <w:num w:numId="5" w16cid:durableId="9039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317DF"/>
    <w:rsid w:val="00042194"/>
    <w:rsid w:val="00051358"/>
    <w:rsid w:val="0005246F"/>
    <w:rsid w:val="00072E32"/>
    <w:rsid w:val="00087C47"/>
    <w:rsid w:val="000A2304"/>
    <w:rsid w:val="000C3C69"/>
    <w:rsid w:val="000E540F"/>
    <w:rsid w:val="001011E6"/>
    <w:rsid w:val="00121737"/>
    <w:rsid w:val="00135F9C"/>
    <w:rsid w:val="0015746D"/>
    <w:rsid w:val="001737F9"/>
    <w:rsid w:val="001A2AF4"/>
    <w:rsid w:val="001C12FD"/>
    <w:rsid w:val="001D59DA"/>
    <w:rsid w:val="001E7127"/>
    <w:rsid w:val="00200F5A"/>
    <w:rsid w:val="00201B8E"/>
    <w:rsid w:val="00212825"/>
    <w:rsid w:val="00233C76"/>
    <w:rsid w:val="00251D30"/>
    <w:rsid w:val="0025356F"/>
    <w:rsid w:val="002A0363"/>
    <w:rsid w:val="002A16BA"/>
    <w:rsid w:val="002A42F2"/>
    <w:rsid w:val="002C7095"/>
    <w:rsid w:val="002D42FC"/>
    <w:rsid w:val="002F6F5F"/>
    <w:rsid w:val="00332405"/>
    <w:rsid w:val="003459A5"/>
    <w:rsid w:val="00352622"/>
    <w:rsid w:val="00367FBC"/>
    <w:rsid w:val="00450177"/>
    <w:rsid w:val="00476AA7"/>
    <w:rsid w:val="004A312B"/>
    <w:rsid w:val="004A4F13"/>
    <w:rsid w:val="004A57A8"/>
    <w:rsid w:val="004B45A0"/>
    <w:rsid w:val="004C6F2E"/>
    <w:rsid w:val="00505E5D"/>
    <w:rsid w:val="00530978"/>
    <w:rsid w:val="00555BE5"/>
    <w:rsid w:val="005903E4"/>
    <w:rsid w:val="005B49BC"/>
    <w:rsid w:val="005D6304"/>
    <w:rsid w:val="00627AAE"/>
    <w:rsid w:val="00646DB1"/>
    <w:rsid w:val="00684E4B"/>
    <w:rsid w:val="006976F2"/>
    <w:rsid w:val="006978B4"/>
    <w:rsid w:val="006E6809"/>
    <w:rsid w:val="006F0370"/>
    <w:rsid w:val="007040EB"/>
    <w:rsid w:val="00724BB5"/>
    <w:rsid w:val="00727DBD"/>
    <w:rsid w:val="00760C73"/>
    <w:rsid w:val="00782CE9"/>
    <w:rsid w:val="007A536C"/>
    <w:rsid w:val="007B4F63"/>
    <w:rsid w:val="007B7289"/>
    <w:rsid w:val="007F4368"/>
    <w:rsid w:val="00845576"/>
    <w:rsid w:val="008520BC"/>
    <w:rsid w:val="00871F38"/>
    <w:rsid w:val="00876EBC"/>
    <w:rsid w:val="00877CF9"/>
    <w:rsid w:val="0091460E"/>
    <w:rsid w:val="00915275"/>
    <w:rsid w:val="00990B3E"/>
    <w:rsid w:val="00A203D7"/>
    <w:rsid w:val="00A45339"/>
    <w:rsid w:val="00A54E4C"/>
    <w:rsid w:val="00A84B14"/>
    <w:rsid w:val="00AA771F"/>
    <w:rsid w:val="00AB5CE7"/>
    <w:rsid w:val="00AC3264"/>
    <w:rsid w:val="00AD0F08"/>
    <w:rsid w:val="00AE2993"/>
    <w:rsid w:val="00AE78CA"/>
    <w:rsid w:val="00B33DFE"/>
    <w:rsid w:val="00B664AA"/>
    <w:rsid w:val="00B95BB6"/>
    <w:rsid w:val="00BB6432"/>
    <w:rsid w:val="00BE6B9E"/>
    <w:rsid w:val="00C140D6"/>
    <w:rsid w:val="00C20FF8"/>
    <w:rsid w:val="00C37927"/>
    <w:rsid w:val="00C56650"/>
    <w:rsid w:val="00C76DB6"/>
    <w:rsid w:val="00C81B37"/>
    <w:rsid w:val="00C8303A"/>
    <w:rsid w:val="00C906E1"/>
    <w:rsid w:val="00C90D9F"/>
    <w:rsid w:val="00C947E7"/>
    <w:rsid w:val="00CA5164"/>
    <w:rsid w:val="00CA624A"/>
    <w:rsid w:val="00CA66DC"/>
    <w:rsid w:val="00D36D80"/>
    <w:rsid w:val="00D46F66"/>
    <w:rsid w:val="00DB4C11"/>
    <w:rsid w:val="00DC210D"/>
    <w:rsid w:val="00DC6B5F"/>
    <w:rsid w:val="00DF1A7F"/>
    <w:rsid w:val="00E67154"/>
    <w:rsid w:val="00EB1C2F"/>
    <w:rsid w:val="00F1325B"/>
    <w:rsid w:val="00F359B8"/>
    <w:rsid w:val="00F44C2E"/>
    <w:rsid w:val="00F95BD8"/>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7D640B62-C1B6-4AAA-A698-0726DB859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C6F2E"/>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459A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459A5"/>
  </w:style>
  <w:style w:type="paragraph" w:styleId="Pidipagina">
    <w:name w:val="footer"/>
    <w:basedOn w:val="Normale"/>
    <w:link w:val="PidipaginaCarattere"/>
    <w:uiPriority w:val="99"/>
    <w:unhideWhenUsed/>
    <w:rsid w:val="003459A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45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332">
      <w:bodyDiv w:val="1"/>
      <w:marLeft w:val="0"/>
      <w:marRight w:val="0"/>
      <w:marTop w:val="0"/>
      <w:marBottom w:val="0"/>
      <w:divBdr>
        <w:top w:val="none" w:sz="0" w:space="0" w:color="auto"/>
        <w:left w:val="none" w:sz="0" w:space="0" w:color="auto"/>
        <w:bottom w:val="none" w:sz="0" w:space="0" w:color="auto"/>
        <w:right w:val="none" w:sz="0" w:space="0" w:color="auto"/>
      </w:divBdr>
    </w:div>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768307988">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2899</TotalTime>
  <Pages>19</Pages>
  <Words>2872</Words>
  <Characters>16373</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14</cp:revision>
  <dcterms:created xsi:type="dcterms:W3CDTF">2025-05-14T06:52:00Z</dcterms:created>
  <dcterms:modified xsi:type="dcterms:W3CDTF">2025-07-10T20:39:00Z</dcterms:modified>
</cp:coreProperties>
</file>