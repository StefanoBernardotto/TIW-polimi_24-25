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695B8AB1" w:rsidR="0015746D" w:rsidRPr="00C90D9F" w:rsidRDefault="00C140D6" w:rsidP="00D46F66">
      <w:pPr>
        <w:jc w:val="center"/>
      </w:pPr>
      <w:r>
        <w:rPr>
          <w:noProof/>
        </w:rPr>
        <w:drawing>
          <wp:inline distT="0" distB="0" distL="0" distR="0" wp14:anchorId="176AB11C" wp14:editId="5F554442">
            <wp:extent cx="8325015" cy="4162839"/>
            <wp:effectExtent l="19050" t="19050" r="19050" b="28575"/>
            <wp:docPr id="1747679673"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717" t="-5421" r="-2814" b="-7123"/>
                    <a:stretch>
                      <a:fillRect/>
                    </a:stretch>
                  </pic:blipFill>
                  <pic:spPr bwMode="auto">
                    <a:xfrm>
                      <a:off x="0" y="0"/>
                      <a:ext cx="8335875" cy="4168270"/>
                    </a:xfrm>
                    <a:prstGeom prst="rect">
                      <a:avLst/>
                    </a:prstGeom>
                    <a:noFill/>
                    <a:ln>
                      <a:solidFill>
                        <a:schemeClr val="tx2"/>
                      </a:solidFill>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Pr="00F95BD8" w:rsidRDefault="00555BE5" w:rsidP="00555BE5">
      <w:pPr>
        <w:rPr>
          <w:sz w:val="24"/>
          <w:szCs w:val="24"/>
        </w:rPr>
      </w:pPr>
      <w:r w:rsidRPr="00F95BD8">
        <w:rPr>
          <w:sz w:val="24"/>
          <w:szCs w:val="24"/>
        </w:rPr>
        <w:t>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hash, applicato dall’applicazione stessa in fase di inserimento.</w:t>
      </w:r>
    </w:p>
    <w:p w14:paraId="266CCBBC" w14:textId="5C892640" w:rsidR="00D36D80" w:rsidRPr="00C140D6" w:rsidRDefault="00555BE5" w:rsidP="00C140D6">
      <w:pPr>
        <w:rPr>
          <w:sz w:val="24"/>
          <w:szCs w:val="24"/>
        </w:rPr>
      </w:pPr>
      <w:r w:rsidRPr="00F95BD8">
        <w:rPr>
          <w:sz w:val="24"/>
          <w:szCs w:val="24"/>
        </w:rPr>
        <w:t>I codici identificativi dei docenti sono sequenze di 8 cifre decimali, quelli degli studenti sono sequenze di 6 cifre decimali, mentre quelli dei verbali sono la rappresentazione in stringa della classe Java UUID.</w:t>
      </w:r>
    </w:p>
    <w:p w14:paraId="715B5424" w14:textId="0379E93E" w:rsidR="00C140D6" w:rsidRPr="00C140D6" w:rsidRDefault="00F359B8" w:rsidP="00C140D6">
      <w:pPr>
        <w:pStyle w:val="Sottoargomento"/>
      </w:pPr>
      <w:r>
        <w:lastRenderedPageBreak/>
        <w:t>Comandi per la creazione delle tabelle</w:t>
      </w:r>
      <w:bookmarkStart w:id="5" w:name="_Toc19813600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5980"/>
        <w:gridCol w:w="3721"/>
        <w:gridCol w:w="4586"/>
      </w:tblGrid>
      <w:tr w:rsidR="00C140D6" w14:paraId="393F356E" w14:textId="77777777" w:rsidTr="00C140D6">
        <w:tc>
          <w:tcPr>
            <w:tcW w:w="5586" w:type="dxa"/>
            <w:vAlign w:val="center"/>
          </w:tcPr>
          <w:p w14:paraId="335BA089" w14:textId="473F6D4E"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675118E8" wp14:editId="44523312">
                  <wp:extent cx="2458528" cy="1725457"/>
                  <wp:effectExtent l="0" t="0" r="0" b="8255"/>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8"/>
                          <a:stretch>
                            <a:fillRect/>
                          </a:stretch>
                        </pic:blipFill>
                        <pic:spPr>
                          <a:xfrm>
                            <a:off x="0" y="0"/>
                            <a:ext cx="2468747" cy="1732629"/>
                          </a:xfrm>
                          <a:prstGeom prst="rect">
                            <a:avLst/>
                          </a:prstGeom>
                        </pic:spPr>
                      </pic:pic>
                    </a:graphicData>
                  </a:graphic>
                </wp:inline>
              </w:drawing>
            </w:r>
          </w:p>
        </w:tc>
        <w:tc>
          <w:tcPr>
            <w:tcW w:w="3921" w:type="dxa"/>
            <w:vAlign w:val="center"/>
          </w:tcPr>
          <w:p w14:paraId="5D2A71CC" w14:textId="139EEC9C" w:rsidR="00C140D6" w:rsidRDefault="00C140D6" w:rsidP="00C140D6">
            <w:pPr>
              <w:spacing w:after="0"/>
              <w:jc w:val="center"/>
              <w:rPr>
                <w:rFonts w:eastAsiaTheme="majorEastAsia" w:cstheme="majorBidi"/>
                <w:color w:val="262626" w:themeColor="accent6" w:themeShade="80"/>
                <w:sz w:val="28"/>
                <w:szCs w:val="24"/>
              </w:rPr>
            </w:pPr>
            <w:r w:rsidRPr="00A54E4C">
              <w:rPr>
                <w:noProof/>
              </w:rPr>
              <w:drawing>
                <wp:inline distT="0" distB="0" distL="0" distR="0" wp14:anchorId="52E7DFCF" wp14:editId="666C8111">
                  <wp:extent cx="1851294" cy="1561381"/>
                  <wp:effectExtent l="0" t="0" r="0" b="127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9"/>
                          <a:stretch>
                            <a:fillRect/>
                          </a:stretch>
                        </pic:blipFill>
                        <pic:spPr>
                          <a:xfrm>
                            <a:off x="0" y="0"/>
                            <a:ext cx="1864149" cy="1572223"/>
                          </a:xfrm>
                          <a:prstGeom prst="rect">
                            <a:avLst/>
                          </a:prstGeom>
                        </pic:spPr>
                      </pic:pic>
                    </a:graphicData>
                  </a:graphic>
                </wp:inline>
              </w:drawing>
            </w:r>
          </w:p>
        </w:tc>
        <w:tc>
          <w:tcPr>
            <w:tcW w:w="4780" w:type="dxa"/>
            <w:vAlign w:val="center"/>
          </w:tcPr>
          <w:p w14:paraId="405C8AA2" w14:textId="66F013D6"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2335DA13" wp14:editId="7ED65430">
                  <wp:extent cx="2670031" cy="149237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0"/>
                          <a:stretch>
                            <a:fillRect/>
                          </a:stretch>
                        </pic:blipFill>
                        <pic:spPr>
                          <a:xfrm>
                            <a:off x="0" y="0"/>
                            <a:ext cx="2683510" cy="1499904"/>
                          </a:xfrm>
                          <a:prstGeom prst="rect">
                            <a:avLst/>
                          </a:prstGeom>
                        </pic:spPr>
                      </pic:pic>
                    </a:graphicData>
                  </a:graphic>
                </wp:inline>
              </w:drawing>
            </w:r>
          </w:p>
        </w:tc>
      </w:tr>
      <w:tr w:rsidR="008520BC" w14:paraId="023A0FF8" w14:textId="77777777" w:rsidTr="00C140D6">
        <w:tc>
          <w:tcPr>
            <w:tcW w:w="9507" w:type="dxa"/>
            <w:gridSpan w:val="2"/>
            <w:vAlign w:val="center"/>
          </w:tcPr>
          <w:p w14:paraId="751C6032" w14:textId="196E5796" w:rsidR="00C140D6" w:rsidRDefault="00C140D6" w:rsidP="00C140D6">
            <w:pPr>
              <w:spacing w:after="0"/>
              <w:jc w:val="center"/>
              <w:rPr>
                <w:rFonts w:eastAsiaTheme="majorEastAsia" w:cstheme="majorBidi"/>
                <w:color w:val="262626" w:themeColor="accent6" w:themeShade="80"/>
                <w:sz w:val="28"/>
                <w:szCs w:val="24"/>
              </w:rPr>
            </w:pPr>
            <w:r>
              <w:rPr>
                <w:noProof/>
              </w:rPr>
              <w:drawing>
                <wp:inline distT="0" distB="0" distL="0" distR="0" wp14:anchorId="3B0D7797" wp14:editId="3E97968F">
                  <wp:extent cx="5029528" cy="1660550"/>
                  <wp:effectExtent l="0" t="0" r="0" b="0"/>
                  <wp:docPr id="20633968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8649" cy="1673466"/>
                          </a:xfrm>
                          <a:prstGeom prst="rect">
                            <a:avLst/>
                          </a:prstGeom>
                          <a:noFill/>
                          <a:ln>
                            <a:noFill/>
                          </a:ln>
                        </pic:spPr>
                      </pic:pic>
                    </a:graphicData>
                  </a:graphic>
                </wp:inline>
              </w:drawing>
            </w:r>
          </w:p>
        </w:tc>
        <w:tc>
          <w:tcPr>
            <w:tcW w:w="4780" w:type="dxa"/>
            <w:vAlign w:val="center"/>
          </w:tcPr>
          <w:p w14:paraId="5CA35D2B" w14:textId="5E86433F"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5FCEB91A" wp14:editId="18A005E5">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2"/>
                          <a:stretch>
                            <a:fillRect/>
                          </a:stretch>
                        </pic:blipFill>
                        <pic:spPr>
                          <a:xfrm>
                            <a:off x="0" y="0"/>
                            <a:ext cx="2543400" cy="1620000"/>
                          </a:xfrm>
                          <a:prstGeom prst="rect">
                            <a:avLst/>
                          </a:prstGeom>
                        </pic:spPr>
                      </pic:pic>
                    </a:graphicData>
                  </a:graphic>
                </wp:inline>
              </w:drawing>
            </w:r>
          </w:p>
        </w:tc>
      </w:tr>
      <w:tr w:rsidR="00C140D6" w14:paraId="1F7A1F38" w14:textId="77777777" w:rsidTr="00C140D6">
        <w:tc>
          <w:tcPr>
            <w:tcW w:w="5586" w:type="dxa"/>
            <w:vAlign w:val="center"/>
          </w:tcPr>
          <w:p w14:paraId="08834C4D" w14:textId="2F10E9D4" w:rsidR="00C140D6" w:rsidRDefault="00C140D6" w:rsidP="00C140D6">
            <w:pPr>
              <w:spacing w:after="0"/>
              <w:jc w:val="center"/>
              <w:rPr>
                <w:rFonts w:eastAsiaTheme="majorEastAsia" w:cstheme="majorBidi"/>
                <w:color w:val="262626" w:themeColor="accent6" w:themeShade="80"/>
                <w:sz w:val="28"/>
                <w:szCs w:val="24"/>
              </w:rPr>
            </w:pPr>
            <w:r w:rsidRPr="005D6304">
              <w:rPr>
                <w:noProof/>
              </w:rPr>
              <w:drawing>
                <wp:inline distT="0" distB="0" distL="0" distR="0" wp14:anchorId="36E733BF" wp14:editId="046962B1">
                  <wp:extent cx="3675091" cy="1578634"/>
                  <wp:effectExtent l="0" t="0" r="1905" b="254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3"/>
                          <a:stretch>
                            <a:fillRect/>
                          </a:stretch>
                        </pic:blipFill>
                        <pic:spPr>
                          <a:xfrm>
                            <a:off x="0" y="0"/>
                            <a:ext cx="3688912" cy="1584571"/>
                          </a:xfrm>
                          <a:prstGeom prst="rect">
                            <a:avLst/>
                          </a:prstGeom>
                        </pic:spPr>
                      </pic:pic>
                    </a:graphicData>
                  </a:graphic>
                </wp:inline>
              </w:drawing>
            </w:r>
          </w:p>
        </w:tc>
        <w:tc>
          <w:tcPr>
            <w:tcW w:w="3921" w:type="dxa"/>
            <w:vAlign w:val="center"/>
          </w:tcPr>
          <w:p w14:paraId="3012EA16" w14:textId="54801BE0"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51BA31D2" wp14:editId="6F163022">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4"/>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4780" w:type="dxa"/>
            <w:vAlign w:val="center"/>
          </w:tcPr>
          <w:p w14:paraId="60AB1CBB" w14:textId="3293C37E" w:rsidR="00C140D6" w:rsidRDefault="00C140D6" w:rsidP="00C140D6">
            <w:pPr>
              <w:spacing w:after="0"/>
              <w:jc w:val="center"/>
              <w:rPr>
                <w:rFonts w:eastAsiaTheme="majorEastAsia" w:cstheme="majorBidi"/>
                <w:color w:val="262626" w:themeColor="accent6" w:themeShade="80"/>
                <w:sz w:val="28"/>
                <w:szCs w:val="24"/>
              </w:rPr>
            </w:pPr>
            <w:r w:rsidRPr="002D42FC">
              <w:rPr>
                <w:noProof/>
              </w:rPr>
              <w:drawing>
                <wp:inline distT="0" distB="0" distL="0" distR="0" wp14:anchorId="69BF96A8" wp14:editId="76039BB8">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5"/>
                          <a:stretch>
                            <a:fillRect/>
                          </a:stretch>
                        </pic:blipFill>
                        <pic:spPr>
                          <a:xfrm>
                            <a:off x="0" y="0"/>
                            <a:ext cx="2787140" cy="1620000"/>
                          </a:xfrm>
                          <a:prstGeom prst="rect">
                            <a:avLst/>
                          </a:prstGeom>
                        </pic:spPr>
                      </pic:pic>
                    </a:graphicData>
                  </a:graphic>
                </wp:inline>
              </w:drawing>
            </w:r>
          </w:p>
        </w:tc>
      </w:tr>
    </w:tbl>
    <w:p w14:paraId="7B374B34" w14:textId="7F689F4F" w:rsidR="008520BC" w:rsidRDefault="008520BC" w:rsidP="008520BC">
      <w:r>
        <w:t>Per una maggiore integrità della base di dati, sarebbe necessario aggiungere dei “check” che verifichino l’iscrizione dello studente ad un corso nel momento in cui si prova ad inserire l’iscrizione di quello studente ad un appello di quel corso.</w:t>
      </w:r>
    </w:p>
    <w:p w14:paraId="6388F1AD" w14:textId="597867E9" w:rsidR="0015746D" w:rsidRDefault="0015746D" w:rsidP="0015746D">
      <w:pPr>
        <w:pStyle w:val="Titolo3"/>
      </w:pPr>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View components</w:t>
      </w:r>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44BEF9F5" w:rsidR="00B33DFE" w:rsidRDefault="00990B3E" w:rsidP="00B33DFE">
      <w:pPr>
        <w:pStyle w:val="Paragrafoelenco"/>
        <w:numPr>
          <w:ilvl w:val="0"/>
          <w:numId w:val="2"/>
        </w:numPr>
      </w:pPr>
      <w:r>
        <w:t xml:space="preserve">La </w:t>
      </w:r>
      <w:r w:rsidR="001E7127">
        <w:t>landing</w:t>
      </w:r>
      <w:r>
        <w:t xml:space="preserve"> page è una pagina </w:t>
      </w:r>
      <w:r w:rsidRPr="00990B3E">
        <w:rPr>
          <w:color w:val="EE0000"/>
        </w:rPr>
        <w:t>SceltaProfilo</w:t>
      </w:r>
      <w:r>
        <w:rPr>
          <w:color w:val="EE0000"/>
        </w:rPr>
        <w:t xml:space="preserve"> </w:t>
      </w:r>
      <w:r>
        <w:rPr>
          <w:color w:val="000000" w:themeColor="text2"/>
        </w:rPr>
        <w:t xml:space="preserve">che porta a due </w:t>
      </w:r>
      <w:r w:rsidRPr="00990B3E">
        <w:rPr>
          <w:color w:val="EE0000"/>
        </w:rPr>
        <w:t>pagine Autenticazione</w:t>
      </w:r>
      <w:r>
        <w:rPr>
          <w:color w:val="EE0000"/>
        </w:rPr>
        <w:t xml:space="preserve"> </w:t>
      </w:r>
      <w:r>
        <w:rPr>
          <w:color w:val="000000" w:themeColor="text2"/>
        </w:rPr>
        <w:t>separate</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72033A0D" w14:textId="597A0E4C" w:rsidR="00B33DFE" w:rsidRDefault="00B33DFE" w:rsidP="00B33DFE">
      <w:pPr>
        <w:pStyle w:val="Sottoargomento"/>
      </w:pPr>
      <w:r>
        <w:t>Funzionalità aggiuntive (non richieste dalla specifica)</w:t>
      </w:r>
    </w:p>
    <w:p w14:paraId="09A160A1" w14:textId="77777777" w:rsidR="00B95BB6" w:rsidRDefault="00B33DFE" w:rsidP="00B95BB6">
      <w:pPr>
        <w:pStyle w:val="Paragrafoelenco"/>
        <w:numPr>
          <w:ilvl w:val="0"/>
          <w:numId w:val="3"/>
        </w:numPr>
      </w:pPr>
      <w:r w:rsidRPr="00B33DFE">
        <w:rPr>
          <w:color w:val="00B050"/>
        </w:rPr>
        <w:t>Bottone di logout</w:t>
      </w:r>
      <w:r w:rsidR="00B95BB6">
        <w:rPr>
          <w:color w:val="00B050"/>
        </w:rPr>
        <w:t xml:space="preserve"> e b</w:t>
      </w:r>
      <w:r w:rsidR="00CA66DC" w:rsidRPr="00B95BB6">
        <w:rPr>
          <w:color w:val="00B050"/>
        </w:rPr>
        <w:t xml:space="preserve">ottone “indietro” </w:t>
      </w:r>
      <w:r w:rsidR="00CA66DC">
        <w:t>che torna alla pagina precedente</w:t>
      </w:r>
    </w:p>
    <w:p w14:paraId="24BED81F" w14:textId="54C90C31" w:rsidR="00724BB5" w:rsidRDefault="00724BB5" w:rsidP="00B95BB6">
      <w:pPr>
        <w:pStyle w:val="Paragrafoelenco"/>
        <w:numPr>
          <w:ilvl w:val="0"/>
          <w:numId w:val="3"/>
        </w:numPr>
      </w:pPr>
      <w:r>
        <w:t>Messaggio di benvenuto personalizzato</w:t>
      </w:r>
    </w:p>
    <w:p w14:paraId="4472C5A4" w14:textId="02150191" w:rsidR="00B95BB6" w:rsidRPr="00B95BB6" w:rsidRDefault="00AB5CE7" w:rsidP="00B95BB6">
      <w:pPr>
        <w:pStyle w:val="Sottoargomento"/>
      </w:pPr>
      <w:r>
        <w:t>Diagramma IFML</w:t>
      </w:r>
    </w:p>
    <w:p w14:paraId="35F9E5F6" w14:textId="255F8951" w:rsidR="004A4F13" w:rsidRDefault="00135F9C" w:rsidP="004A4F13">
      <w:pPr>
        <w:jc w:val="center"/>
      </w:pPr>
      <w:r w:rsidRPr="00135F9C">
        <w:rPr>
          <w:noProof/>
        </w:rPr>
        <w:drawing>
          <wp:inline distT="0" distB="0" distL="0" distR="0" wp14:anchorId="5D23A74A" wp14:editId="588AA7A3">
            <wp:extent cx="9072245" cy="4163695"/>
            <wp:effectExtent l="0" t="0" r="0" b="8255"/>
            <wp:docPr id="7596297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977"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9072245" cy="4163695"/>
                    </a:xfrm>
                    <a:prstGeom prst="rect">
                      <a:avLst/>
                    </a:prstGeom>
                  </pic:spPr>
                </pic:pic>
              </a:graphicData>
            </a:graphic>
          </wp:inline>
        </w:drawing>
      </w:r>
    </w:p>
    <w:p w14:paraId="4D122C09" w14:textId="65E379DA"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4759"/>
        <w:gridCol w:w="4759"/>
        <w:gridCol w:w="4759"/>
      </w:tblGrid>
      <w:tr w:rsidR="00915275" w14:paraId="5ADF95D0" w14:textId="77777777" w:rsidTr="00990B3E">
        <w:tc>
          <w:tcPr>
            <w:tcW w:w="4759" w:type="dxa"/>
            <w:vAlign w:val="center"/>
          </w:tcPr>
          <w:p w14:paraId="62394A3B" w14:textId="75F1FF65" w:rsidR="00915275" w:rsidRPr="00990B3E" w:rsidRDefault="00915275" w:rsidP="00990B3E">
            <w:pPr>
              <w:spacing w:after="0"/>
              <w:jc w:val="left"/>
            </w:pPr>
            <w:r w:rsidRPr="00990B3E">
              <w:t>Viste / Pagine:</w:t>
            </w:r>
          </w:p>
          <w:p w14:paraId="4AE1A99A" w14:textId="5450C013" w:rsidR="00915275" w:rsidRPr="00990B3E" w:rsidRDefault="00990B3E" w:rsidP="00990B3E">
            <w:pPr>
              <w:pStyle w:val="Paragrafoelenco"/>
              <w:numPr>
                <w:ilvl w:val="0"/>
                <w:numId w:val="4"/>
              </w:numPr>
              <w:spacing w:after="0"/>
              <w:jc w:val="left"/>
            </w:pPr>
            <w:r w:rsidRPr="00990B3E">
              <w:t>SceltaProfilo</w:t>
            </w:r>
          </w:p>
          <w:p w14:paraId="4E344F90" w14:textId="77777777" w:rsidR="00915275" w:rsidRPr="00990B3E" w:rsidRDefault="00915275" w:rsidP="00990B3E">
            <w:pPr>
              <w:pStyle w:val="Paragrafoelenco"/>
              <w:numPr>
                <w:ilvl w:val="0"/>
                <w:numId w:val="4"/>
              </w:numPr>
              <w:spacing w:after="0"/>
              <w:jc w:val="left"/>
            </w:pPr>
            <w:r w:rsidRPr="00990B3E">
              <w:t>Docente:</w:t>
            </w:r>
          </w:p>
          <w:p w14:paraId="55EE2F01" w14:textId="26394918" w:rsidR="00990B3E" w:rsidRPr="00990B3E" w:rsidRDefault="004B45A0" w:rsidP="00990B3E">
            <w:pPr>
              <w:pStyle w:val="Paragrafoelenco"/>
              <w:numPr>
                <w:ilvl w:val="1"/>
                <w:numId w:val="4"/>
              </w:numPr>
              <w:spacing w:after="0"/>
              <w:jc w:val="left"/>
            </w:pPr>
            <w:r>
              <w:t>Login</w:t>
            </w:r>
            <w:r w:rsidR="00990B3E" w:rsidRPr="00990B3E">
              <w:t>Docente</w:t>
            </w:r>
          </w:p>
          <w:p w14:paraId="47DD2041" w14:textId="77777777" w:rsidR="00915275" w:rsidRPr="00990B3E" w:rsidRDefault="00915275" w:rsidP="00990B3E">
            <w:pPr>
              <w:pStyle w:val="Paragrafoelenco"/>
              <w:numPr>
                <w:ilvl w:val="1"/>
                <w:numId w:val="4"/>
              </w:numPr>
              <w:spacing w:after="0"/>
              <w:jc w:val="left"/>
            </w:pPr>
            <w:r w:rsidRPr="00990B3E">
              <w:t>HomeDocente</w:t>
            </w:r>
          </w:p>
          <w:p w14:paraId="1EAF6E8E" w14:textId="77777777" w:rsidR="00915275" w:rsidRPr="00990B3E" w:rsidRDefault="00915275" w:rsidP="00990B3E">
            <w:pPr>
              <w:pStyle w:val="Paragrafoelenco"/>
              <w:numPr>
                <w:ilvl w:val="1"/>
                <w:numId w:val="4"/>
              </w:numPr>
              <w:spacing w:after="0"/>
              <w:jc w:val="left"/>
            </w:pPr>
            <w:r w:rsidRPr="00990B3E">
              <w:t xml:space="preserve">AppelliDocente </w:t>
            </w:r>
          </w:p>
          <w:p w14:paraId="66A2E0E4" w14:textId="7B62F720" w:rsidR="00915275" w:rsidRPr="00990B3E" w:rsidRDefault="00915275" w:rsidP="00990B3E">
            <w:pPr>
              <w:pStyle w:val="Paragrafoelenco"/>
              <w:numPr>
                <w:ilvl w:val="1"/>
                <w:numId w:val="4"/>
              </w:numPr>
              <w:spacing w:after="0"/>
              <w:jc w:val="left"/>
            </w:pPr>
            <w:r w:rsidRPr="00990B3E">
              <w:t>Iscritti</w:t>
            </w:r>
          </w:p>
          <w:p w14:paraId="119A88DC" w14:textId="77777777" w:rsidR="00915275" w:rsidRPr="00990B3E" w:rsidRDefault="00915275" w:rsidP="00990B3E">
            <w:pPr>
              <w:pStyle w:val="Paragrafoelenco"/>
              <w:numPr>
                <w:ilvl w:val="1"/>
                <w:numId w:val="4"/>
              </w:numPr>
              <w:spacing w:after="0"/>
              <w:jc w:val="left"/>
            </w:pPr>
            <w:r w:rsidRPr="00990B3E">
              <w:t>ModificaVoto</w:t>
            </w:r>
          </w:p>
          <w:p w14:paraId="70812753" w14:textId="77777777" w:rsidR="00915275" w:rsidRPr="00990B3E" w:rsidRDefault="00915275" w:rsidP="00990B3E">
            <w:pPr>
              <w:pStyle w:val="Paragrafoelenco"/>
              <w:numPr>
                <w:ilvl w:val="1"/>
                <w:numId w:val="4"/>
              </w:numPr>
              <w:spacing w:after="0"/>
              <w:jc w:val="left"/>
            </w:pPr>
            <w:r w:rsidRPr="00990B3E">
              <w:t>Verbali</w:t>
            </w:r>
          </w:p>
          <w:p w14:paraId="555E2D3D" w14:textId="20434204" w:rsidR="00915275" w:rsidRPr="00990B3E" w:rsidRDefault="00915275" w:rsidP="00990B3E">
            <w:pPr>
              <w:pStyle w:val="Paragrafoelenco"/>
              <w:numPr>
                <w:ilvl w:val="1"/>
                <w:numId w:val="4"/>
              </w:numPr>
              <w:spacing w:after="0"/>
              <w:jc w:val="left"/>
            </w:pPr>
            <w:r w:rsidRPr="00990B3E">
              <w:t>Verbale</w:t>
            </w:r>
          </w:p>
          <w:p w14:paraId="0656F617" w14:textId="77777777" w:rsidR="00915275" w:rsidRPr="00990B3E" w:rsidRDefault="00915275" w:rsidP="00990B3E">
            <w:pPr>
              <w:pStyle w:val="Paragrafoelenco"/>
              <w:numPr>
                <w:ilvl w:val="0"/>
                <w:numId w:val="4"/>
              </w:numPr>
              <w:spacing w:after="0"/>
              <w:jc w:val="left"/>
            </w:pPr>
            <w:r w:rsidRPr="00990B3E">
              <w:t>Studente:</w:t>
            </w:r>
          </w:p>
          <w:p w14:paraId="331A16EF" w14:textId="3E6C8EBE" w:rsidR="00990B3E" w:rsidRPr="00990B3E" w:rsidRDefault="004B45A0" w:rsidP="00990B3E">
            <w:pPr>
              <w:pStyle w:val="Paragrafoelenco"/>
              <w:numPr>
                <w:ilvl w:val="1"/>
                <w:numId w:val="4"/>
              </w:numPr>
              <w:spacing w:after="0"/>
              <w:jc w:val="left"/>
            </w:pPr>
            <w:r>
              <w:t>Login</w:t>
            </w:r>
            <w:r w:rsidR="00990B3E" w:rsidRPr="00990B3E">
              <w:t>Studente</w:t>
            </w:r>
          </w:p>
          <w:p w14:paraId="5CB58039" w14:textId="77777777" w:rsidR="00915275" w:rsidRPr="00990B3E" w:rsidRDefault="00915275" w:rsidP="00990B3E">
            <w:pPr>
              <w:pStyle w:val="Paragrafoelenco"/>
              <w:numPr>
                <w:ilvl w:val="1"/>
                <w:numId w:val="4"/>
              </w:numPr>
              <w:spacing w:after="0"/>
              <w:jc w:val="left"/>
            </w:pPr>
            <w:r w:rsidRPr="00990B3E">
              <w:t>HomeStudente</w:t>
            </w:r>
          </w:p>
          <w:p w14:paraId="3A04FB66" w14:textId="77777777" w:rsidR="00915275" w:rsidRPr="00990B3E" w:rsidRDefault="00915275" w:rsidP="00990B3E">
            <w:pPr>
              <w:pStyle w:val="Paragrafoelenco"/>
              <w:numPr>
                <w:ilvl w:val="1"/>
                <w:numId w:val="4"/>
              </w:numPr>
              <w:spacing w:after="0"/>
              <w:jc w:val="left"/>
            </w:pPr>
            <w:r w:rsidRPr="00990B3E">
              <w:t>AppelliStudente</w:t>
            </w:r>
          </w:p>
          <w:p w14:paraId="6C2D5916" w14:textId="77777777" w:rsidR="00915275" w:rsidRPr="00990B3E" w:rsidRDefault="00915275" w:rsidP="00990B3E">
            <w:pPr>
              <w:pStyle w:val="Paragrafoelenco"/>
              <w:numPr>
                <w:ilvl w:val="1"/>
                <w:numId w:val="4"/>
              </w:numPr>
              <w:spacing w:after="0"/>
              <w:jc w:val="left"/>
            </w:pPr>
            <w:r w:rsidRPr="00990B3E">
              <w:t>Esito</w:t>
            </w:r>
          </w:p>
          <w:p w14:paraId="24C83914" w14:textId="71360AC4" w:rsidR="00915275" w:rsidRPr="00990B3E" w:rsidRDefault="00915275" w:rsidP="00990B3E">
            <w:pPr>
              <w:pStyle w:val="Paragrafoelenco"/>
              <w:numPr>
                <w:ilvl w:val="0"/>
                <w:numId w:val="4"/>
              </w:numPr>
              <w:spacing w:after="0"/>
              <w:jc w:val="left"/>
            </w:pPr>
            <w:r w:rsidRPr="00990B3E">
              <w:t>Logout</w:t>
            </w:r>
          </w:p>
        </w:tc>
        <w:tc>
          <w:tcPr>
            <w:tcW w:w="4759" w:type="dxa"/>
            <w:vAlign w:val="center"/>
          </w:tcPr>
          <w:p w14:paraId="277367D5" w14:textId="77777777" w:rsidR="00915275" w:rsidRPr="00990B3E" w:rsidRDefault="00915275" w:rsidP="00990B3E">
            <w:pPr>
              <w:spacing w:after="0"/>
              <w:jc w:val="left"/>
            </w:pPr>
            <w:r w:rsidRPr="00990B3E">
              <w:t>Controllers / Servlets:</w:t>
            </w:r>
          </w:p>
          <w:p w14:paraId="7D484CE9" w14:textId="77777777" w:rsidR="00990B3E" w:rsidRPr="00990B3E" w:rsidRDefault="00990B3E" w:rsidP="00990B3E">
            <w:pPr>
              <w:pStyle w:val="Paragrafoelenco"/>
              <w:numPr>
                <w:ilvl w:val="0"/>
                <w:numId w:val="5"/>
              </w:numPr>
              <w:spacing w:after="0"/>
              <w:jc w:val="left"/>
            </w:pPr>
            <w:r w:rsidRPr="00990B3E">
              <w:t>SceltaProfilo</w:t>
            </w:r>
          </w:p>
          <w:p w14:paraId="59BB90E3" w14:textId="77777777" w:rsidR="00990B3E" w:rsidRPr="00990B3E" w:rsidRDefault="00990B3E" w:rsidP="00990B3E">
            <w:pPr>
              <w:pStyle w:val="Paragrafoelenco"/>
              <w:numPr>
                <w:ilvl w:val="0"/>
                <w:numId w:val="5"/>
              </w:numPr>
              <w:spacing w:after="0"/>
              <w:jc w:val="left"/>
            </w:pPr>
            <w:r w:rsidRPr="00990B3E">
              <w:t>Docente:</w:t>
            </w:r>
          </w:p>
          <w:p w14:paraId="0BB24A2E" w14:textId="0E9946C8" w:rsidR="00990B3E" w:rsidRPr="00990B3E" w:rsidRDefault="004B45A0" w:rsidP="00990B3E">
            <w:pPr>
              <w:pStyle w:val="Paragrafoelenco"/>
              <w:numPr>
                <w:ilvl w:val="1"/>
                <w:numId w:val="5"/>
              </w:numPr>
              <w:spacing w:after="0"/>
              <w:jc w:val="left"/>
            </w:pPr>
            <w:r>
              <w:t>Login</w:t>
            </w:r>
            <w:r w:rsidR="00990B3E" w:rsidRPr="00990B3E">
              <w:t>Docente</w:t>
            </w:r>
          </w:p>
          <w:p w14:paraId="51D487E6" w14:textId="77777777" w:rsidR="00990B3E" w:rsidRPr="00990B3E" w:rsidRDefault="00990B3E" w:rsidP="00990B3E">
            <w:pPr>
              <w:pStyle w:val="Paragrafoelenco"/>
              <w:numPr>
                <w:ilvl w:val="1"/>
                <w:numId w:val="5"/>
              </w:numPr>
              <w:spacing w:after="0"/>
              <w:jc w:val="left"/>
            </w:pPr>
            <w:r w:rsidRPr="00990B3E">
              <w:t>HomeDocente</w:t>
            </w:r>
          </w:p>
          <w:p w14:paraId="616E5D71" w14:textId="77777777" w:rsidR="00990B3E" w:rsidRPr="00990B3E" w:rsidRDefault="00990B3E" w:rsidP="00990B3E">
            <w:pPr>
              <w:pStyle w:val="Paragrafoelenco"/>
              <w:numPr>
                <w:ilvl w:val="1"/>
                <w:numId w:val="5"/>
              </w:numPr>
              <w:spacing w:after="0"/>
              <w:jc w:val="left"/>
            </w:pPr>
            <w:r w:rsidRPr="00990B3E">
              <w:t xml:space="preserve">AppelliDocente </w:t>
            </w:r>
          </w:p>
          <w:p w14:paraId="62039E8D" w14:textId="77777777" w:rsidR="00990B3E" w:rsidRPr="00990B3E" w:rsidRDefault="00990B3E" w:rsidP="00990B3E">
            <w:pPr>
              <w:pStyle w:val="Paragrafoelenco"/>
              <w:numPr>
                <w:ilvl w:val="1"/>
                <w:numId w:val="5"/>
              </w:numPr>
              <w:spacing w:after="0"/>
              <w:jc w:val="left"/>
            </w:pPr>
            <w:r w:rsidRPr="00990B3E">
              <w:t>Iscritti</w:t>
            </w:r>
          </w:p>
          <w:p w14:paraId="3FE673A5" w14:textId="77777777" w:rsidR="00990B3E" w:rsidRPr="00990B3E" w:rsidRDefault="00990B3E" w:rsidP="00990B3E">
            <w:pPr>
              <w:pStyle w:val="Paragrafoelenco"/>
              <w:numPr>
                <w:ilvl w:val="1"/>
                <w:numId w:val="5"/>
              </w:numPr>
              <w:spacing w:after="0"/>
              <w:jc w:val="left"/>
            </w:pPr>
            <w:r w:rsidRPr="00990B3E">
              <w:t>ModificaVoto</w:t>
            </w:r>
          </w:p>
          <w:p w14:paraId="06EF546A" w14:textId="77777777" w:rsidR="00990B3E" w:rsidRPr="00990B3E" w:rsidRDefault="00990B3E" w:rsidP="00990B3E">
            <w:pPr>
              <w:pStyle w:val="Paragrafoelenco"/>
              <w:numPr>
                <w:ilvl w:val="1"/>
                <w:numId w:val="5"/>
              </w:numPr>
              <w:spacing w:after="0"/>
              <w:jc w:val="left"/>
            </w:pPr>
            <w:r w:rsidRPr="00990B3E">
              <w:t>Verbali</w:t>
            </w:r>
          </w:p>
          <w:p w14:paraId="26862753" w14:textId="77777777" w:rsidR="00990B3E" w:rsidRPr="00990B3E" w:rsidRDefault="00990B3E" w:rsidP="00990B3E">
            <w:pPr>
              <w:pStyle w:val="Paragrafoelenco"/>
              <w:numPr>
                <w:ilvl w:val="1"/>
                <w:numId w:val="5"/>
              </w:numPr>
              <w:spacing w:after="0"/>
              <w:jc w:val="left"/>
            </w:pPr>
            <w:r w:rsidRPr="00990B3E">
              <w:t>Verbale</w:t>
            </w:r>
          </w:p>
          <w:p w14:paraId="039F5334" w14:textId="77777777" w:rsidR="00990B3E" w:rsidRPr="00990B3E" w:rsidRDefault="00990B3E" w:rsidP="00990B3E">
            <w:pPr>
              <w:pStyle w:val="Paragrafoelenco"/>
              <w:numPr>
                <w:ilvl w:val="0"/>
                <w:numId w:val="5"/>
              </w:numPr>
              <w:spacing w:after="0"/>
              <w:jc w:val="left"/>
            </w:pPr>
            <w:r w:rsidRPr="00990B3E">
              <w:t>Studente:</w:t>
            </w:r>
          </w:p>
          <w:p w14:paraId="1247A046" w14:textId="46C08C7A" w:rsidR="00990B3E" w:rsidRPr="00990B3E" w:rsidRDefault="004B45A0" w:rsidP="00990B3E">
            <w:pPr>
              <w:pStyle w:val="Paragrafoelenco"/>
              <w:numPr>
                <w:ilvl w:val="1"/>
                <w:numId w:val="5"/>
              </w:numPr>
              <w:spacing w:after="0"/>
              <w:jc w:val="left"/>
            </w:pPr>
            <w:r>
              <w:t>Login</w:t>
            </w:r>
            <w:r w:rsidR="00990B3E" w:rsidRPr="00990B3E">
              <w:t>Studente</w:t>
            </w:r>
          </w:p>
          <w:p w14:paraId="60DC619D" w14:textId="77777777" w:rsidR="00990B3E" w:rsidRPr="00990B3E" w:rsidRDefault="00990B3E" w:rsidP="00990B3E">
            <w:pPr>
              <w:pStyle w:val="Paragrafoelenco"/>
              <w:numPr>
                <w:ilvl w:val="1"/>
                <w:numId w:val="5"/>
              </w:numPr>
              <w:spacing w:after="0"/>
              <w:jc w:val="left"/>
            </w:pPr>
            <w:r w:rsidRPr="00990B3E">
              <w:t>HomeStudente</w:t>
            </w:r>
          </w:p>
          <w:p w14:paraId="0199A91E" w14:textId="77777777" w:rsidR="00990B3E" w:rsidRPr="00990B3E" w:rsidRDefault="00990B3E" w:rsidP="00990B3E">
            <w:pPr>
              <w:pStyle w:val="Paragrafoelenco"/>
              <w:numPr>
                <w:ilvl w:val="1"/>
                <w:numId w:val="5"/>
              </w:numPr>
              <w:spacing w:after="0"/>
              <w:jc w:val="left"/>
            </w:pPr>
            <w:r w:rsidRPr="00990B3E">
              <w:t>AppelliStudente</w:t>
            </w:r>
          </w:p>
          <w:p w14:paraId="7EF998A5" w14:textId="77777777" w:rsidR="00990B3E" w:rsidRPr="00990B3E" w:rsidRDefault="00990B3E" w:rsidP="00990B3E">
            <w:pPr>
              <w:pStyle w:val="Paragrafoelenco"/>
              <w:numPr>
                <w:ilvl w:val="1"/>
                <w:numId w:val="5"/>
              </w:numPr>
              <w:spacing w:after="0"/>
              <w:jc w:val="left"/>
            </w:pPr>
            <w:r w:rsidRPr="00990B3E">
              <w:t>Esito</w:t>
            </w:r>
          </w:p>
          <w:p w14:paraId="05C357BA" w14:textId="4861ED59" w:rsidR="00915275" w:rsidRPr="00990B3E" w:rsidRDefault="00990B3E" w:rsidP="00990B3E">
            <w:pPr>
              <w:pStyle w:val="Paragrafoelenco"/>
              <w:numPr>
                <w:ilvl w:val="0"/>
                <w:numId w:val="5"/>
              </w:numPr>
              <w:spacing w:after="0"/>
              <w:jc w:val="left"/>
            </w:pPr>
            <w:r w:rsidRPr="00990B3E">
              <w:t>Logout</w:t>
            </w:r>
          </w:p>
        </w:tc>
        <w:tc>
          <w:tcPr>
            <w:tcW w:w="4759" w:type="dxa"/>
            <w:vAlign w:val="center"/>
          </w:tcPr>
          <w:p w14:paraId="09598544" w14:textId="77777777" w:rsidR="001011E6" w:rsidRPr="00990B3E" w:rsidRDefault="001011E6" w:rsidP="00990B3E">
            <w:pPr>
              <w:spacing w:after="0"/>
              <w:jc w:val="left"/>
            </w:pPr>
            <w:r w:rsidRPr="00990B3E">
              <w:t>Beans:</w:t>
            </w:r>
          </w:p>
          <w:p w14:paraId="7B325964" w14:textId="77777777" w:rsidR="001011E6" w:rsidRPr="00990B3E" w:rsidRDefault="001011E6" w:rsidP="00990B3E">
            <w:pPr>
              <w:pStyle w:val="Paragrafoelenco"/>
              <w:numPr>
                <w:ilvl w:val="0"/>
                <w:numId w:val="5"/>
              </w:numPr>
              <w:spacing w:after="0"/>
              <w:jc w:val="left"/>
            </w:pPr>
            <w:r w:rsidRPr="00990B3E">
              <w:t>Docente</w:t>
            </w:r>
          </w:p>
          <w:p w14:paraId="29DECA87" w14:textId="77777777" w:rsidR="001011E6" w:rsidRPr="00990B3E" w:rsidRDefault="001011E6" w:rsidP="00990B3E">
            <w:pPr>
              <w:pStyle w:val="Paragrafoelenco"/>
              <w:numPr>
                <w:ilvl w:val="0"/>
                <w:numId w:val="5"/>
              </w:numPr>
              <w:spacing w:after="0"/>
              <w:jc w:val="left"/>
            </w:pPr>
            <w:r w:rsidRPr="00990B3E">
              <w:t>Studente</w:t>
            </w:r>
          </w:p>
          <w:p w14:paraId="2E7D68FF" w14:textId="77777777" w:rsidR="001011E6" w:rsidRPr="00990B3E" w:rsidRDefault="001011E6" w:rsidP="00990B3E">
            <w:pPr>
              <w:pStyle w:val="Paragrafoelenco"/>
              <w:numPr>
                <w:ilvl w:val="0"/>
                <w:numId w:val="5"/>
              </w:numPr>
              <w:spacing w:after="0"/>
              <w:jc w:val="left"/>
            </w:pPr>
            <w:r w:rsidRPr="00990B3E">
              <w:t>Corso</w:t>
            </w:r>
          </w:p>
          <w:p w14:paraId="40D5FF66" w14:textId="77777777" w:rsidR="001011E6" w:rsidRPr="00990B3E" w:rsidRDefault="001011E6" w:rsidP="00990B3E">
            <w:pPr>
              <w:pStyle w:val="Paragrafoelenco"/>
              <w:numPr>
                <w:ilvl w:val="0"/>
                <w:numId w:val="5"/>
              </w:numPr>
              <w:spacing w:after="0"/>
              <w:jc w:val="left"/>
            </w:pPr>
            <w:r w:rsidRPr="00990B3E">
              <w:t>Appello</w:t>
            </w:r>
          </w:p>
          <w:p w14:paraId="4124F462" w14:textId="626BE070" w:rsidR="004B45A0" w:rsidRPr="00990B3E" w:rsidRDefault="001011E6" w:rsidP="004B45A0">
            <w:pPr>
              <w:pStyle w:val="Paragrafoelenco"/>
              <w:numPr>
                <w:ilvl w:val="0"/>
                <w:numId w:val="5"/>
              </w:numPr>
              <w:spacing w:after="0"/>
              <w:jc w:val="left"/>
            </w:pPr>
            <w:r w:rsidRPr="00990B3E">
              <w:t>Iscrizione</w:t>
            </w:r>
          </w:p>
          <w:p w14:paraId="3AD604AF" w14:textId="77777777" w:rsidR="001011E6" w:rsidRPr="00990B3E" w:rsidRDefault="001011E6" w:rsidP="00990B3E">
            <w:pPr>
              <w:pStyle w:val="Paragrafoelenco"/>
              <w:numPr>
                <w:ilvl w:val="0"/>
                <w:numId w:val="5"/>
              </w:numPr>
              <w:spacing w:after="0"/>
              <w:jc w:val="left"/>
            </w:pPr>
            <w:r w:rsidRPr="00990B3E">
              <w:t>Verbale</w:t>
            </w:r>
          </w:p>
          <w:p w14:paraId="2154AA2C" w14:textId="77777777" w:rsidR="001011E6" w:rsidRPr="00990B3E" w:rsidRDefault="001011E6" w:rsidP="00990B3E">
            <w:pPr>
              <w:pStyle w:val="Paragrafoelenco"/>
              <w:numPr>
                <w:ilvl w:val="0"/>
                <w:numId w:val="5"/>
              </w:numPr>
              <w:spacing w:after="0"/>
              <w:jc w:val="left"/>
            </w:pPr>
            <w:r w:rsidRPr="00990B3E">
              <w:t>Verbalizzazione</w:t>
            </w:r>
          </w:p>
          <w:p w14:paraId="178A83AC" w14:textId="77777777" w:rsidR="001011E6" w:rsidRPr="00990B3E" w:rsidRDefault="001011E6" w:rsidP="00990B3E">
            <w:pPr>
              <w:spacing w:after="0"/>
              <w:jc w:val="left"/>
            </w:pPr>
            <w:r w:rsidRPr="00990B3E">
              <w:t>Data Access Objects:</w:t>
            </w:r>
          </w:p>
          <w:p w14:paraId="43CC6EB7" w14:textId="7B69BCD1" w:rsidR="001011E6" w:rsidRPr="00990B3E" w:rsidRDefault="001011E6" w:rsidP="00990B3E">
            <w:pPr>
              <w:pStyle w:val="Paragrafoelenco"/>
              <w:numPr>
                <w:ilvl w:val="0"/>
                <w:numId w:val="5"/>
              </w:numPr>
              <w:spacing w:after="0"/>
              <w:jc w:val="left"/>
            </w:pPr>
            <w:r w:rsidRPr="00990B3E">
              <w:t>DocenteDAO</w:t>
            </w:r>
          </w:p>
          <w:p w14:paraId="14C0307C" w14:textId="5F635110" w:rsidR="001011E6" w:rsidRPr="00990B3E" w:rsidRDefault="001011E6" w:rsidP="00990B3E">
            <w:pPr>
              <w:pStyle w:val="Paragrafoelenco"/>
              <w:numPr>
                <w:ilvl w:val="0"/>
                <w:numId w:val="5"/>
              </w:numPr>
              <w:spacing w:after="0"/>
              <w:jc w:val="left"/>
            </w:pPr>
            <w:r w:rsidRPr="00990B3E">
              <w:t>StudenteDAO</w:t>
            </w:r>
          </w:p>
          <w:p w14:paraId="2C10BBE5" w14:textId="4E9D66FF" w:rsidR="001011E6" w:rsidRPr="00990B3E" w:rsidRDefault="001011E6" w:rsidP="00990B3E">
            <w:pPr>
              <w:pStyle w:val="Paragrafoelenco"/>
              <w:numPr>
                <w:ilvl w:val="0"/>
                <w:numId w:val="5"/>
              </w:numPr>
              <w:spacing w:after="0"/>
              <w:jc w:val="left"/>
            </w:pPr>
            <w:r w:rsidRPr="00990B3E">
              <w:t>CorsoDAO</w:t>
            </w:r>
          </w:p>
          <w:p w14:paraId="19051889" w14:textId="140CDA9F" w:rsidR="001011E6" w:rsidRPr="00990B3E" w:rsidRDefault="001011E6" w:rsidP="00990B3E">
            <w:pPr>
              <w:pStyle w:val="Paragrafoelenco"/>
              <w:numPr>
                <w:ilvl w:val="0"/>
                <w:numId w:val="5"/>
              </w:numPr>
              <w:spacing w:after="0"/>
              <w:jc w:val="left"/>
            </w:pPr>
            <w:r w:rsidRPr="00990B3E">
              <w:t>AppelloDAO</w:t>
            </w:r>
          </w:p>
          <w:p w14:paraId="738AF929" w14:textId="2C875192" w:rsidR="001011E6" w:rsidRPr="00990B3E" w:rsidRDefault="001011E6" w:rsidP="00990B3E">
            <w:pPr>
              <w:pStyle w:val="Paragrafoelenco"/>
              <w:numPr>
                <w:ilvl w:val="0"/>
                <w:numId w:val="5"/>
              </w:numPr>
              <w:spacing w:after="0"/>
              <w:jc w:val="left"/>
            </w:pPr>
            <w:r w:rsidRPr="00990B3E">
              <w:t>IscrizioneDAO</w:t>
            </w:r>
          </w:p>
          <w:p w14:paraId="35859F58" w14:textId="4706761A" w:rsidR="001011E6" w:rsidRPr="00990B3E" w:rsidRDefault="001011E6" w:rsidP="00990B3E">
            <w:pPr>
              <w:pStyle w:val="Paragrafoelenco"/>
              <w:numPr>
                <w:ilvl w:val="0"/>
                <w:numId w:val="5"/>
              </w:numPr>
              <w:spacing w:after="0"/>
              <w:jc w:val="left"/>
            </w:pPr>
            <w:r w:rsidRPr="00990B3E">
              <w:t>VerbaleDAO</w:t>
            </w:r>
          </w:p>
          <w:p w14:paraId="787C7D4B" w14:textId="18AB12F4" w:rsidR="001011E6" w:rsidRPr="00990B3E" w:rsidRDefault="001011E6" w:rsidP="00990B3E">
            <w:pPr>
              <w:pStyle w:val="Paragrafoelenco"/>
              <w:numPr>
                <w:ilvl w:val="0"/>
                <w:numId w:val="5"/>
              </w:numPr>
              <w:spacing w:after="0"/>
              <w:jc w:val="left"/>
            </w:pPr>
            <w:r w:rsidRPr="00990B3E">
              <w:t>VerbalizzazioneDAO</w:t>
            </w:r>
          </w:p>
        </w:tc>
      </w:tr>
    </w:tbl>
    <w:p w14:paraId="0D44F388" w14:textId="77777777" w:rsidR="00B664AA" w:rsidRDefault="00B664AA" w:rsidP="001E7127">
      <w:pPr>
        <w:pStyle w:val="Sottoargomento"/>
      </w:pPr>
    </w:p>
    <w:p w14:paraId="7E672243" w14:textId="77777777" w:rsidR="00B664AA" w:rsidRDefault="00B664AA">
      <w:pPr>
        <w:spacing w:after="160"/>
        <w:jc w:val="left"/>
        <w:rPr>
          <w:b/>
          <w:smallCaps/>
          <w:color w:val="373737" w:themeColor="accent1" w:themeShade="40"/>
          <w:sz w:val="24"/>
        </w:rPr>
      </w:pPr>
      <w:r>
        <w:br w:type="page"/>
      </w:r>
    </w:p>
    <w:p w14:paraId="2FA93612" w14:textId="293F59DC" w:rsidR="00915275" w:rsidRDefault="001E7127" w:rsidP="001E7127">
      <w:pPr>
        <w:pStyle w:val="Sottoargomento"/>
      </w:pPr>
      <w:r>
        <w:lastRenderedPageBreak/>
        <w:t>Sequence diagrams</w:t>
      </w:r>
    </w:p>
    <w:p w14:paraId="5D0C6343" w14:textId="763BD1BD" w:rsidR="001737F9" w:rsidRPr="001737F9" w:rsidRDefault="001737F9" w:rsidP="001737F9">
      <w:r>
        <w:t>Si riportano di seguito i sequence diagram che rappresentano la “risposta” delle servlet ai metodi GET e POST. Si è deciso di riportare soltanto quelli relativi a procedure più complesse, mentre si sono omessi quelli relativi a operazioni più semplici (come GET delle pagine di login o della pagina iniziale)</w:t>
      </w:r>
    </w:p>
    <w:p w14:paraId="07957F23" w14:textId="3788DE5D" w:rsidR="001737F9" w:rsidRDefault="001737F9" w:rsidP="001737F9">
      <w:pPr>
        <w:pStyle w:val="Sottoargomento"/>
      </w:pPr>
      <w:r>
        <w:t>Sequence diagram – Autenticazione</w:t>
      </w:r>
    </w:p>
    <w:p w14:paraId="5FD1A15F" w14:textId="0121C98F" w:rsidR="00B664AA" w:rsidRPr="00B664AA" w:rsidRDefault="001737F9" w:rsidP="00B664AA">
      <w:r>
        <w:t>Diagramma della p</w:t>
      </w:r>
      <w:r w:rsidR="00B664AA">
        <w:t>rocedura di autenticazione in risposta ad una chiamata POST alla servlet LoginStudente. Si riporta il sequence diagram del login studente, il funzionamento è analogo per il login del docente (a patto di considerare la servlet LoginDocente, il DAO DocenteDAO, la servlet di redirect HomeDocente e il template login_docente)</w:t>
      </w:r>
    </w:p>
    <w:p w14:paraId="522BB049" w14:textId="61659083" w:rsidR="001737F9" w:rsidRDefault="00B664AA" w:rsidP="001737F9">
      <w:pPr>
        <w:jc w:val="center"/>
      </w:pPr>
      <w:r>
        <w:rPr>
          <w:noProof/>
        </w:rPr>
        <w:drawing>
          <wp:inline distT="0" distB="0" distL="0" distR="0" wp14:anchorId="652A3175" wp14:editId="56C868B3">
            <wp:extent cx="8491993" cy="4386569"/>
            <wp:effectExtent l="0" t="0" r="4445" b="0"/>
            <wp:docPr id="1019701706" name="Immagine 31" descr="Immagine che contiene testo, diagramma, linea,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1706" name="Immagine 31" descr="Immagine che contiene testo, diagramma, linea, numero&#10;&#10;Il contenuto generato dall'IA potrebbe non essere corret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98166" cy="4389757"/>
                    </a:xfrm>
                    <a:prstGeom prst="rect">
                      <a:avLst/>
                    </a:prstGeom>
                    <a:noFill/>
                    <a:ln>
                      <a:noFill/>
                    </a:ln>
                  </pic:spPr>
                </pic:pic>
              </a:graphicData>
            </a:graphic>
          </wp:inline>
        </w:drawing>
      </w:r>
    </w:p>
    <w:p w14:paraId="30E5D6D6" w14:textId="41345CF8" w:rsidR="001737F9" w:rsidRDefault="001737F9" w:rsidP="001737F9">
      <w:pPr>
        <w:pStyle w:val="Sottoargomento"/>
      </w:pPr>
      <w:r>
        <w:lastRenderedPageBreak/>
        <w:t>Sequence diagram – Home page</w:t>
      </w:r>
    </w:p>
    <w:p w14:paraId="659F8376" w14:textId="461AD97A" w:rsidR="001737F9" w:rsidRDefault="00C81B37" w:rsidP="001737F9">
      <w:r>
        <w:t xml:space="preserve">Diagramma della risposta ad una richiesta GET sulla home page dello studente (analogo per il docente, a patto di considerare i controller HomeDocente e </w:t>
      </w:r>
      <w:r w:rsidR="00627AAE">
        <w:t>Login</w:t>
      </w:r>
      <w:r>
        <w:t>Docente, il metodo “getCorsiByDocente” del DAO dei corsi e il template “home_docente”).</w:t>
      </w:r>
    </w:p>
    <w:p w14:paraId="68761528" w14:textId="528908D8" w:rsidR="00C81B37" w:rsidRDefault="00C81B37" w:rsidP="001737F9">
      <w:r>
        <w:rPr>
          <w:noProof/>
        </w:rPr>
        <w:drawing>
          <wp:inline distT="0" distB="0" distL="0" distR="0" wp14:anchorId="77ED8612" wp14:editId="3B6CA880">
            <wp:extent cx="9064625" cy="4055110"/>
            <wp:effectExtent l="0" t="0" r="3175" b="2540"/>
            <wp:docPr id="254024627"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64625" cy="4055110"/>
                    </a:xfrm>
                    <a:prstGeom prst="rect">
                      <a:avLst/>
                    </a:prstGeom>
                    <a:noFill/>
                    <a:ln>
                      <a:noFill/>
                    </a:ln>
                  </pic:spPr>
                </pic:pic>
              </a:graphicData>
            </a:graphic>
          </wp:inline>
        </w:drawing>
      </w:r>
    </w:p>
    <w:p w14:paraId="4F8266E2" w14:textId="713DFA64" w:rsidR="00627AAE" w:rsidRDefault="00627AAE">
      <w:pPr>
        <w:spacing w:after="160"/>
        <w:jc w:val="left"/>
      </w:pPr>
      <w:r>
        <w:br w:type="page"/>
      </w:r>
    </w:p>
    <w:p w14:paraId="71BBCED4" w14:textId="722C0C57" w:rsidR="00627AAE" w:rsidRDefault="00627AAE" w:rsidP="00627AAE">
      <w:pPr>
        <w:pStyle w:val="Sottoargomento"/>
      </w:pPr>
      <w:r>
        <w:lastRenderedPageBreak/>
        <w:t>Sequence diagram – Appelli studente</w:t>
      </w:r>
    </w:p>
    <w:p w14:paraId="560010DD" w14:textId="035B260C" w:rsidR="00072E32" w:rsidRDefault="00627AAE" w:rsidP="00627AAE">
      <w:r>
        <w:rPr>
          <w:noProof/>
        </w:rPr>
        <w:drawing>
          <wp:inline distT="0" distB="0" distL="0" distR="0" wp14:anchorId="3878D5DF" wp14:editId="75023AD1">
            <wp:extent cx="9064625" cy="4723130"/>
            <wp:effectExtent l="0" t="0" r="3175" b="1270"/>
            <wp:docPr id="930033708"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64625" cy="4723130"/>
                    </a:xfrm>
                    <a:prstGeom prst="rect">
                      <a:avLst/>
                    </a:prstGeom>
                    <a:noFill/>
                    <a:ln>
                      <a:noFill/>
                    </a:ln>
                  </pic:spPr>
                </pic:pic>
              </a:graphicData>
            </a:graphic>
          </wp:inline>
        </w:drawing>
      </w:r>
    </w:p>
    <w:p w14:paraId="5ACF54F4" w14:textId="77777777" w:rsidR="00072E32" w:rsidRDefault="00072E32">
      <w:pPr>
        <w:spacing w:after="160"/>
        <w:jc w:val="left"/>
      </w:pPr>
      <w:r>
        <w:br w:type="page"/>
      </w:r>
    </w:p>
    <w:p w14:paraId="45D7D034" w14:textId="360FABFD" w:rsidR="00627AAE" w:rsidRDefault="00072E32" w:rsidP="00072E32">
      <w:pPr>
        <w:pStyle w:val="Sottoargomento"/>
      </w:pPr>
      <w:r>
        <w:lastRenderedPageBreak/>
        <w:t>Sequence diagram – Esito</w:t>
      </w:r>
    </w:p>
    <w:p w14:paraId="1B780FB0" w14:textId="7290AA58" w:rsidR="00072E32" w:rsidRPr="00072E32" w:rsidRDefault="00072E32" w:rsidP="00072E32">
      <w:r>
        <w:rPr>
          <w:noProof/>
        </w:rPr>
        <w:drawing>
          <wp:inline distT="0" distB="0" distL="0" distR="0" wp14:anchorId="09AA88DB" wp14:editId="02B19AEA">
            <wp:extent cx="9064625" cy="5240020"/>
            <wp:effectExtent l="0" t="0" r="3175" b="0"/>
            <wp:docPr id="157335980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4625" cy="5240020"/>
                    </a:xfrm>
                    <a:prstGeom prst="rect">
                      <a:avLst/>
                    </a:prstGeom>
                    <a:noFill/>
                    <a:ln>
                      <a:noFill/>
                    </a:ln>
                  </pic:spPr>
                </pic:pic>
              </a:graphicData>
            </a:graphic>
          </wp:inline>
        </w:drawing>
      </w:r>
    </w:p>
    <w:p w14:paraId="42C24E03" w14:textId="26A71DAD" w:rsidR="0015746D" w:rsidRPr="0015746D" w:rsidRDefault="0015746D" w:rsidP="0015746D">
      <w:pPr>
        <w:pStyle w:val="Titolo3"/>
      </w:pPr>
      <w:bookmarkStart w:id="6" w:name="_Toc198136008"/>
      <w:r>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lastRenderedPageBreak/>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8577B1"/>
    <w:multiLevelType w:val="hybridMultilevel"/>
    <w:tmpl w:val="3D4C06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2"/>
  </w:num>
  <w:num w:numId="3" w16cid:durableId="85152892">
    <w:abstractNumId w:val="3"/>
  </w:num>
  <w:num w:numId="4" w16cid:durableId="1499926040">
    <w:abstractNumId w:val="4"/>
  </w:num>
  <w:num w:numId="5" w16cid:durableId="9039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317DF"/>
    <w:rsid w:val="00042194"/>
    <w:rsid w:val="00051358"/>
    <w:rsid w:val="0005246F"/>
    <w:rsid w:val="00072E32"/>
    <w:rsid w:val="001011E6"/>
    <w:rsid w:val="00121737"/>
    <w:rsid w:val="00135F9C"/>
    <w:rsid w:val="0015746D"/>
    <w:rsid w:val="001737F9"/>
    <w:rsid w:val="001A2AF4"/>
    <w:rsid w:val="001C12FD"/>
    <w:rsid w:val="001D59DA"/>
    <w:rsid w:val="001E7127"/>
    <w:rsid w:val="00200F5A"/>
    <w:rsid w:val="00201B8E"/>
    <w:rsid w:val="00212825"/>
    <w:rsid w:val="002A16BA"/>
    <w:rsid w:val="002D42FC"/>
    <w:rsid w:val="00332405"/>
    <w:rsid w:val="00352622"/>
    <w:rsid w:val="00367FBC"/>
    <w:rsid w:val="00450177"/>
    <w:rsid w:val="00476AA7"/>
    <w:rsid w:val="004A312B"/>
    <w:rsid w:val="004A4F13"/>
    <w:rsid w:val="004A57A8"/>
    <w:rsid w:val="004B45A0"/>
    <w:rsid w:val="00530978"/>
    <w:rsid w:val="00555BE5"/>
    <w:rsid w:val="005903E4"/>
    <w:rsid w:val="005B49BC"/>
    <w:rsid w:val="005D6304"/>
    <w:rsid w:val="00627AAE"/>
    <w:rsid w:val="00646DB1"/>
    <w:rsid w:val="00684E4B"/>
    <w:rsid w:val="006976F2"/>
    <w:rsid w:val="006978B4"/>
    <w:rsid w:val="006E6809"/>
    <w:rsid w:val="007040EB"/>
    <w:rsid w:val="00724BB5"/>
    <w:rsid w:val="00727DBD"/>
    <w:rsid w:val="00760C73"/>
    <w:rsid w:val="00782CE9"/>
    <w:rsid w:val="007A536C"/>
    <w:rsid w:val="007B4F63"/>
    <w:rsid w:val="007F4368"/>
    <w:rsid w:val="00845576"/>
    <w:rsid w:val="008520BC"/>
    <w:rsid w:val="00876EBC"/>
    <w:rsid w:val="00915275"/>
    <w:rsid w:val="00990B3E"/>
    <w:rsid w:val="00A203D7"/>
    <w:rsid w:val="00A45339"/>
    <w:rsid w:val="00A54E4C"/>
    <w:rsid w:val="00A84B14"/>
    <w:rsid w:val="00AA771F"/>
    <w:rsid w:val="00AB5CE7"/>
    <w:rsid w:val="00AC3264"/>
    <w:rsid w:val="00AD0F08"/>
    <w:rsid w:val="00AE2993"/>
    <w:rsid w:val="00AE78CA"/>
    <w:rsid w:val="00B33DFE"/>
    <w:rsid w:val="00B664AA"/>
    <w:rsid w:val="00B95BB6"/>
    <w:rsid w:val="00BB6432"/>
    <w:rsid w:val="00BE6B9E"/>
    <w:rsid w:val="00C140D6"/>
    <w:rsid w:val="00C20FF8"/>
    <w:rsid w:val="00C37927"/>
    <w:rsid w:val="00C56650"/>
    <w:rsid w:val="00C76DB6"/>
    <w:rsid w:val="00C81B37"/>
    <w:rsid w:val="00C8303A"/>
    <w:rsid w:val="00C90D9F"/>
    <w:rsid w:val="00C947E7"/>
    <w:rsid w:val="00CA5164"/>
    <w:rsid w:val="00CA624A"/>
    <w:rsid w:val="00CA66DC"/>
    <w:rsid w:val="00D36D80"/>
    <w:rsid w:val="00D46F66"/>
    <w:rsid w:val="00DB4C11"/>
    <w:rsid w:val="00DC210D"/>
    <w:rsid w:val="00DF1A7F"/>
    <w:rsid w:val="00E67154"/>
    <w:rsid w:val="00EB1C2F"/>
    <w:rsid w:val="00F1325B"/>
    <w:rsid w:val="00F359B8"/>
    <w:rsid w:val="00F44C2E"/>
    <w:rsid w:val="00F95BD8"/>
    <w:rsid w:val="00FB2B8A"/>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8C500F6A-3BDF-4CC7-B6C5-880FE428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6DB1"/>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234136">
      <w:bodyDiv w:val="1"/>
      <w:marLeft w:val="0"/>
      <w:marRight w:val="0"/>
      <w:marTop w:val="0"/>
      <w:marBottom w:val="0"/>
      <w:divBdr>
        <w:top w:val="none" w:sz="0" w:space="0" w:color="auto"/>
        <w:left w:val="none" w:sz="0" w:space="0" w:color="auto"/>
        <w:bottom w:val="none" w:sz="0" w:space="0" w:color="auto"/>
        <w:right w:val="none" w:sz="0" w:space="0" w:color="auto"/>
      </w:divBdr>
    </w:div>
    <w:div w:id="206787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sv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641</TotalTime>
  <Pages>14</Pages>
  <Words>2537</Words>
  <Characters>14464</Characters>
  <Application>Microsoft Office Word</Application>
  <DocSecurity>0</DocSecurity>
  <Lines>120</Lines>
  <Paragraphs>33</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36</cp:revision>
  <dcterms:created xsi:type="dcterms:W3CDTF">2025-05-14T06:52:00Z</dcterms:created>
  <dcterms:modified xsi:type="dcterms:W3CDTF">2025-06-12T11:03:00Z</dcterms:modified>
</cp:coreProperties>
</file>