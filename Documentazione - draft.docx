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proofErr w:type="spellStart"/>
            <w:r w:rsidRPr="00990B3E">
              <w:t>SceltaProfilo</w:t>
            </w:r>
            <w:proofErr w:type="spellEnd"/>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proofErr w:type="spellStart"/>
            <w:r>
              <w:t>Error</w:t>
            </w:r>
            <w:proofErr w:type="spellEnd"/>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proofErr w:type="spellStart"/>
            <w:r>
              <w:t>Error</w:t>
            </w:r>
            <w:proofErr w:type="spellEnd"/>
          </w:p>
        </w:tc>
        <w:tc>
          <w:tcPr>
            <w:tcW w:w="4763" w:type="dxa"/>
            <w:vAlign w:val="center"/>
          </w:tcPr>
          <w:p w14:paraId="09874D60" w14:textId="77777777" w:rsidR="003459A5" w:rsidRPr="00990B3E" w:rsidRDefault="003459A5" w:rsidP="003459A5">
            <w:pPr>
              <w:spacing w:after="0" w:line="276" w:lineRule="auto"/>
              <w:jc w:val="left"/>
            </w:pPr>
            <w:proofErr w:type="spellStart"/>
            <w:r w:rsidRPr="00990B3E">
              <w:t>Beans</w:t>
            </w:r>
            <w:proofErr w:type="spellEnd"/>
            <w:r w:rsidRPr="00990B3E">
              <w:t>:</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proofErr w:type="spellStart"/>
            <w:r w:rsidRPr="00990B3E">
              <w:t>DocenteDAO</w:t>
            </w:r>
            <w:proofErr w:type="spellEnd"/>
          </w:p>
          <w:p w14:paraId="575F9643" w14:textId="223DCDA5" w:rsidR="003459A5" w:rsidRPr="00990B3E" w:rsidRDefault="003459A5" w:rsidP="003459A5">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996E686" w14:textId="77777777" w:rsidR="003459A5" w:rsidRDefault="003459A5" w:rsidP="003459A5">
            <w:pPr>
              <w:pStyle w:val="Paragrafoelenco"/>
              <w:numPr>
                <w:ilvl w:val="0"/>
                <w:numId w:val="4"/>
              </w:numPr>
              <w:spacing w:after="0" w:line="276" w:lineRule="auto"/>
              <w:ind w:left="313" w:hanging="284"/>
              <w:jc w:val="left"/>
            </w:pPr>
            <w:proofErr w:type="spellStart"/>
            <w:r w:rsidRPr="00990B3E">
              <w:t>StudenteDAO</w:t>
            </w:r>
            <w:proofErr w:type="spellEnd"/>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proofErr w:type="spellStart"/>
            <w:r>
              <w:t>getStudenteByMatricola</w:t>
            </w:r>
            <w:proofErr w:type="spellEnd"/>
            <w:r>
              <w:t xml:space="preserve"> (matricola)</w:t>
            </w:r>
          </w:p>
          <w:p w14:paraId="601794FE" w14:textId="77777777" w:rsidR="003459A5" w:rsidRDefault="003459A5" w:rsidP="003459A5">
            <w:pPr>
              <w:pStyle w:val="Paragrafoelenco"/>
              <w:numPr>
                <w:ilvl w:val="0"/>
                <w:numId w:val="4"/>
              </w:numPr>
              <w:spacing w:after="0" w:line="276" w:lineRule="auto"/>
              <w:ind w:left="313" w:hanging="284"/>
              <w:jc w:val="left"/>
            </w:pPr>
            <w:proofErr w:type="spellStart"/>
            <w:r w:rsidRPr="00990B3E">
              <w:t>CorsoDAO</w:t>
            </w:r>
            <w:proofErr w:type="spellEnd"/>
          </w:p>
          <w:p w14:paraId="37900AB3" w14:textId="2324D43F" w:rsidR="003459A5" w:rsidRDefault="003459A5" w:rsidP="003459A5">
            <w:pPr>
              <w:pStyle w:val="Paragrafoelenco"/>
              <w:numPr>
                <w:ilvl w:val="1"/>
                <w:numId w:val="4"/>
              </w:numPr>
              <w:spacing w:after="0"/>
              <w:ind w:left="596" w:hanging="283"/>
              <w:jc w:val="left"/>
            </w:pPr>
            <w:proofErr w:type="spellStart"/>
            <w:r>
              <w:t>getCorsiByStudente</w:t>
            </w:r>
            <w:proofErr w:type="spellEnd"/>
            <w:r>
              <w:t xml:space="preserve"> (matricola)</w:t>
            </w:r>
          </w:p>
          <w:p w14:paraId="7E74F06B" w14:textId="489851B1" w:rsidR="003459A5" w:rsidRPr="00990B3E" w:rsidRDefault="003459A5" w:rsidP="003459A5">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proofErr w:type="spellStart"/>
            <w:r>
              <w:t>Iscrizione</w:t>
            </w:r>
            <w:r w:rsidRPr="00990B3E">
              <w:t>DAO</w:t>
            </w:r>
            <w:proofErr w:type="spellEnd"/>
          </w:p>
          <w:p w14:paraId="45700C2E" w14:textId="77777777" w:rsidR="003459A5" w:rsidRDefault="003459A5" w:rsidP="003459A5">
            <w:pPr>
              <w:pStyle w:val="Paragrafoelenco"/>
              <w:numPr>
                <w:ilvl w:val="1"/>
                <w:numId w:val="4"/>
              </w:numPr>
              <w:spacing w:after="0"/>
              <w:ind w:left="596" w:hanging="283"/>
              <w:jc w:val="left"/>
            </w:pPr>
            <w:proofErr w:type="spellStart"/>
            <w:r>
              <w:t>getDatiIscrizione</w:t>
            </w:r>
            <w:proofErr w:type="spellEnd"/>
            <w:r>
              <w:t xml:space="preserve"> (matricola, data, corso)</w:t>
            </w:r>
          </w:p>
          <w:p w14:paraId="55A6F91B" w14:textId="6A5DBA00" w:rsidR="003459A5" w:rsidRDefault="003459A5" w:rsidP="003459A5">
            <w:pPr>
              <w:pStyle w:val="Paragrafoelenco"/>
              <w:numPr>
                <w:ilvl w:val="1"/>
                <w:numId w:val="4"/>
              </w:numPr>
              <w:spacing w:after="0"/>
              <w:ind w:left="596" w:hanging="283"/>
              <w:jc w:val="left"/>
            </w:pPr>
            <w:proofErr w:type="spellStart"/>
            <w:r>
              <w:t>getDatiIscrizioni</w:t>
            </w:r>
            <w:proofErr w:type="spellEnd"/>
            <w:r>
              <w:t xml:space="preserve"> (corso, data, matricole)</w:t>
            </w:r>
          </w:p>
          <w:p w14:paraId="796C777A" w14:textId="77777777" w:rsidR="003459A5" w:rsidRDefault="003459A5" w:rsidP="003459A5">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D854B65" w14:textId="77777777" w:rsidR="003459A5" w:rsidRDefault="003459A5" w:rsidP="003459A5">
            <w:pPr>
              <w:pStyle w:val="Paragrafoelenco"/>
              <w:numPr>
                <w:ilvl w:val="1"/>
                <w:numId w:val="4"/>
              </w:numPr>
              <w:spacing w:after="0"/>
              <w:ind w:left="596" w:hanging="283"/>
              <w:jc w:val="left"/>
            </w:pPr>
            <w:proofErr w:type="spellStart"/>
            <w:r>
              <w:t>rifiutaEsito</w:t>
            </w:r>
            <w:proofErr w:type="spellEnd"/>
            <w:r>
              <w:t xml:space="preserve"> (matricola, data, corso)</w:t>
            </w:r>
          </w:p>
          <w:p w14:paraId="02D6D1C4" w14:textId="77777777" w:rsidR="003459A5" w:rsidRDefault="003459A5" w:rsidP="003459A5">
            <w:pPr>
              <w:pStyle w:val="Paragrafoelenco"/>
              <w:numPr>
                <w:ilvl w:val="1"/>
                <w:numId w:val="4"/>
              </w:numPr>
              <w:spacing w:after="0"/>
              <w:ind w:left="596" w:hanging="283"/>
              <w:jc w:val="left"/>
            </w:pPr>
            <w:proofErr w:type="spellStart"/>
            <w:r>
              <w:t>modificaVoto</w:t>
            </w:r>
            <w:proofErr w:type="spellEnd"/>
            <w:r>
              <w:t xml:space="preserve"> (matricola, corso, voto)</w:t>
            </w:r>
          </w:p>
          <w:p w14:paraId="42A091F2" w14:textId="77777777" w:rsidR="003459A5" w:rsidRDefault="003459A5" w:rsidP="003459A5">
            <w:pPr>
              <w:pStyle w:val="Paragrafoelenco"/>
              <w:numPr>
                <w:ilvl w:val="1"/>
                <w:numId w:val="4"/>
              </w:numPr>
              <w:spacing w:after="0"/>
              <w:ind w:left="596" w:hanging="283"/>
              <w:jc w:val="left"/>
            </w:pPr>
            <w:proofErr w:type="spellStart"/>
            <w:r>
              <w:t>pubblicaVoti</w:t>
            </w:r>
            <w:proofErr w:type="spellEnd"/>
            <w:r>
              <w:t xml:space="preserve"> (corso, data)</w:t>
            </w:r>
          </w:p>
          <w:p w14:paraId="67383F71" w14:textId="32EC73EB" w:rsidR="003459A5" w:rsidRPr="00990B3E" w:rsidRDefault="003459A5" w:rsidP="003459A5">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proofErr w:type="spellStart"/>
            <w:r>
              <w:t>Appello</w:t>
            </w:r>
            <w:r w:rsidRPr="00990B3E">
              <w:t>DAO</w:t>
            </w:r>
            <w:proofErr w:type="spellEnd"/>
          </w:p>
          <w:p w14:paraId="32B7133E" w14:textId="07CC714C" w:rsidR="003459A5" w:rsidRDefault="003459A5" w:rsidP="003459A5">
            <w:pPr>
              <w:pStyle w:val="Paragrafoelenco"/>
              <w:numPr>
                <w:ilvl w:val="1"/>
                <w:numId w:val="4"/>
              </w:numPr>
              <w:spacing w:after="0"/>
              <w:ind w:left="596" w:hanging="283"/>
              <w:jc w:val="left"/>
            </w:pPr>
            <w:proofErr w:type="spellStart"/>
            <w:r>
              <w:t>getAppelliByCorso</w:t>
            </w:r>
            <w:proofErr w:type="spellEnd"/>
            <w:r>
              <w:t xml:space="preserve"> (corso)</w:t>
            </w:r>
          </w:p>
          <w:p w14:paraId="72BD735E" w14:textId="77777777" w:rsidR="003459A5" w:rsidRDefault="003459A5" w:rsidP="003459A5">
            <w:pPr>
              <w:pStyle w:val="Paragrafoelenco"/>
              <w:numPr>
                <w:ilvl w:val="0"/>
                <w:numId w:val="4"/>
              </w:numPr>
              <w:spacing w:after="0" w:line="276" w:lineRule="auto"/>
              <w:ind w:left="313" w:hanging="284"/>
              <w:jc w:val="left"/>
            </w:pPr>
            <w:proofErr w:type="spellStart"/>
            <w:r w:rsidRPr="00990B3E">
              <w:t>VerbaleDAO</w:t>
            </w:r>
            <w:proofErr w:type="spellEnd"/>
          </w:p>
          <w:p w14:paraId="08F5C71F" w14:textId="77777777" w:rsidR="003459A5" w:rsidRDefault="003459A5" w:rsidP="003459A5">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22CD7BD6" w14:textId="695116B0" w:rsidR="003459A5" w:rsidRDefault="003459A5" w:rsidP="003459A5">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49AE5FF0" w14:textId="05EB3E76" w:rsidR="003459A5" w:rsidRPr="00990B3E" w:rsidRDefault="003459A5" w:rsidP="003459A5">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proofErr w:type="spellStart"/>
      <w:r>
        <w:lastRenderedPageBreak/>
        <w:t>Sequence</w:t>
      </w:r>
      <w:proofErr w:type="spellEnd"/>
      <w:r>
        <w:t xml:space="preserve"> </w:t>
      </w:r>
      <w:proofErr w:type="spellStart"/>
      <w:r>
        <w:t>diagrams</w:t>
      </w:r>
      <w:proofErr w:type="spellEnd"/>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proofErr w:type="spellStart"/>
      <w:r>
        <w:lastRenderedPageBreak/>
        <w:t>Sequence</w:t>
      </w:r>
      <w:proofErr w:type="spellEnd"/>
      <w:r>
        <w:t xml:space="preserve"> </w:t>
      </w:r>
      <w:proofErr w:type="spellStart"/>
      <w:r>
        <w:t>diagram</w:t>
      </w:r>
      <w:proofErr w:type="spellEnd"/>
      <w:r>
        <w:t xml:space="preserve">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B74CFE4" w:rsidR="00233C76" w:rsidRDefault="002F6F5F" w:rsidP="00233C76">
      <w:r>
        <w:t xml:space="preserve">Diagramma della gestione di una richiesta POST alla pagina </w:t>
      </w:r>
      <w:proofErr w:type="spellStart"/>
      <w:proofErr w:type="gramStart"/>
      <w:r>
        <w:t>ModificaVoto</w:t>
      </w:r>
      <w:proofErr w:type="spellEnd"/>
      <w:proofErr w:type="gramEnd"/>
      <w:r>
        <w:t xml:space="preserve">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proofErr w:type="spellStart"/>
      <w:r>
        <w:lastRenderedPageBreak/>
        <w:t>Sequence</w:t>
      </w:r>
      <w:proofErr w:type="spellEnd"/>
      <w:r>
        <w:t xml:space="preserve"> </w:t>
      </w:r>
      <w:proofErr w:type="spellStart"/>
      <w:r>
        <w:t>diagram</w:t>
      </w:r>
      <w:proofErr w:type="spellEnd"/>
      <w:r>
        <w:t xml:space="preserve"> – Visualizza verbale</w:t>
      </w:r>
    </w:p>
    <w:p w14:paraId="213513A0" w14:textId="77777777" w:rsidR="003459A5" w:rsidRDefault="003459A5" w:rsidP="003459A5">
      <w:r>
        <w:t xml:space="preserve">Diagramma della gestione di una richiesta GET alla pagina </w:t>
      </w:r>
      <w:proofErr w:type="gramStart"/>
      <w:r>
        <w:t>VisualizzaVerbale</w:t>
      </w:r>
      <w:proofErr w:type="gramEnd"/>
      <w:r>
        <w:t xml:space="preserv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w:t>
      </w:r>
      <w:proofErr w:type="spellStart"/>
      <w:r>
        <w:t>view</w:t>
      </w:r>
      <w:proofErr w:type="spellEnd"/>
      <w:r>
        <w:t xml:space="preserve"> </w:t>
      </w:r>
      <w:proofErr w:type="spellStart"/>
      <w:r>
        <w:t>components</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rsidTr="006B1A6C">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 xml:space="preserve">Vista </w:t>
            </w:r>
            <w:proofErr w:type="spellStart"/>
            <w:r>
              <w:t>ModificaVoto</w:t>
            </w:r>
            <w:proofErr w:type="spellEnd"/>
            <w:r>
              <w:t>:</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 xml:space="preserve">Vista </w:t>
            </w:r>
            <w:r>
              <w:t>Esito</w:t>
            </w:r>
            <w:r>
              <w:t>:</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w:t>
            </w:r>
            <w:proofErr w:type="spellStart"/>
            <w:r w:rsidRPr="000073F6">
              <w:t>submit</w:t>
            </w:r>
            <w:proofErr w:type="spellEnd"/>
            <w:r w:rsidRPr="000073F6">
              <w:t xml:space="preserve">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proofErr w:type="spellStart"/>
            <w:r w:rsidRPr="00120F5D">
              <w:t>Submit</w:t>
            </w:r>
            <w:proofErr w:type="spellEnd"/>
            <w:r w:rsidRPr="00120F5D">
              <w:t xml:space="preserve">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7777777" w:rsidR="00013CC9" w:rsidRDefault="00013CC9" w:rsidP="00013CC9">
      <w:pPr>
        <w:jc w:val="center"/>
      </w:pPr>
      <w:r>
        <w:rPr>
          <w:noProof/>
        </w:rPr>
        <w:lastRenderedPageBreak/>
        <w:drawing>
          <wp:inline distT="0" distB="0" distL="0" distR="0" wp14:anchorId="08FD79CD" wp14:editId="7BE77434">
            <wp:extent cx="8099348" cy="4595854"/>
            <wp:effectExtent l="0" t="0" r="0" b="0"/>
            <wp:docPr id="411307534" name="Immagine 3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7534" name="Immagine 31" descr="Immagine che contiene testo, diagramma, schermata, Piano&#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16030" cy="4605320"/>
                    </a:xfrm>
                    <a:prstGeom prst="rect">
                      <a:avLst/>
                    </a:prstGeom>
                    <a:noFill/>
                    <a:ln>
                      <a:noFill/>
                    </a:ln>
                  </pic:spPr>
                </pic:pic>
              </a:graphicData>
            </a:graphic>
          </wp:inline>
        </w:drawing>
      </w:r>
    </w:p>
    <w:p w14:paraId="3632C93C" w14:textId="7961E041" w:rsidR="000073F6" w:rsidRPr="00D4554C" w:rsidRDefault="00013CC9" w:rsidP="00013CC9">
      <w:pPr>
        <w:jc w:val="center"/>
      </w:pPr>
      <w:r>
        <w:rPr>
          <w:noProof/>
        </w:rPr>
        <w:lastRenderedPageBreak/>
        <w:drawing>
          <wp:inline distT="0" distB="0" distL="0" distR="0" wp14:anchorId="62D92B77" wp14:editId="40656FF0">
            <wp:extent cx="8995232" cy="5953127"/>
            <wp:effectExtent l="0" t="0" r="0" b="0"/>
            <wp:docPr id="747133770" name="Immagine 30" descr="Immagine che contiene testo, diagramma, schizzo,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3770" name="Immagine 30" descr="Immagine che contiene testo, diagramma, schizzo, Piano&#10;&#10;Il contenuto generato dall'IA potrebbe non essere corret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61506" cy="5996988"/>
                    </a:xfrm>
                    <a:prstGeom prst="rect">
                      <a:avLst/>
                    </a:prstGeom>
                    <a:noFill/>
                    <a:ln>
                      <a:noFill/>
                    </a:ln>
                  </pic:spPr>
                </pic:pic>
              </a:graphicData>
            </a:graphic>
          </wp:inline>
        </w:drawing>
      </w:r>
    </w:p>
    <w:sectPr w:rsidR="000073F6" w:rsidRPr="00D4554C"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0CFFC" w14:textId="77777777" w:rsidR="00180A6F" w:rsidRDefault="00180A6F" w:rsidP="003459A5">
      <w:pPr>
        <w:spacing w:after="0" w:line="240" w:lineRule="auto"/>
      </w:pPr>
      <w:r>
        <w:separator/>
      </w:r>
    </w:p>
  </w:endnote>
  <w:endnote w:type="continuationSeparator" w:id="0">
    <w:p w14:paraId="66F3E2C2" w14:textId="77777777" w:rsidR="00180A6F" w:rsidRDefault="00180A6F"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773C8" w14:textId="77777777" w:rsidR="00180A6F" w:rsidRDefault="00180A6F" w:rsidP="003459A5">
      <w:pPr>
        <w:spacing w:after="0" w:line="240" w:lineRule="auto"/>
      </w:pPr>
      <w:r>
        <w:separator/>
      </w:r>
    </w:p>
  </w:footnote>
  <w:footnote w:type="continuationSeparator" w:id="0">
    <w:p w14:paraId="28E1DB80" w14:textId="77777777" w:rsidR="00180A6F" w:rsidRDefault="00180A6F"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5"/>
  </w:num>
  <w:num w:numId="3" w16cid:durableId="85152892">
    <w:abstractNumId w:val="6"/>
  </w:num>
  <w:num w:numId="4" w16cid:durableId="1499926040">
    <w:abstractNumId w:val="7"/>
  </w:num>
  <w:num w:numId="5" w16cid:durableId="90391908">
    <w:abstractNumId w:val="2"/>
  </w:num>
  <w:num w:numId="6" w16cid:durableId="1203714417">
    <w:abstractNumId w:val="4"/>
  </w:num>
  <w:num w:numId="7" w16cid:durableId="786965479">
    <w:abstractNumId w:val="1"/>
  </w:num>
  <w:num w:numId="8" w16cid:durableId="1413551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432C"/>
    <w:rsid w:val="000317DF"/>
    <w:rsid w:val="00042194"/>
    <w:rsid w:val="00051358"/>
    <w:rsid w:val="0005246F"/>
    <w:rsid w:val="00072E32"/>
    <w:rsid w:val="00087C47"/>
    <w:rsid w:val="000A2304"/>
    <w:rsid w:val="000C3C69"/>
    <w:rsid w:val="000E540F"/>
    <w:rsid w:val="001011E6"/>
    <w:rsid w:val="00120F5D"/>
    <w:rsid w:val="00121737"/>
    <w:rsid w:val="00135F9C"/>
    <w:rsid w:val="0015746D"/>
    <w:rsid w:val="001737F9"/>
    <w:rsid w:val="00180A6F"/>
    <w:rsid w:val="001A2AF4"/>
    <w:rsid w:val="001C12FD"/>
    <w:rsid w:val="001D59DA"/>
    <w:rsid w:val="001E7127"/>
    <w:rsid w:val="00200F5A"/>
    <w:rsid w:val="00201B8E"/>
    <w:rsid w:val="00212825"/>
    <w:rsid w:val="00233C76"/>
    <w:rsid w:val="00251D30"/>
    <w:rsid w:val="0025356F"/>
    <w:rsid w:val="002A0363"/>
    <w:rsid w:val="002A16BA"/>
    <w:rsid w:val="002A42F2"/>
    <w:rsid w:val="002C38B1"/>
    <w:rsid w:val="002C7095"/>
    <w:rsid w:val="002D42FC"/>
    <w:rsid w:val="002F6F5F"/>
    <w:rsid w:val="00324F72"/>
    <w:rsid w:val="00332405"/>
    <w:rsid w:val="003459A5"/>
    <w:rsid w:val="00352622"/>
    <w:rsid w:val="00367FBC"/>
    <w:rsid w:val="00396A46"/>
    <w:rsid w:val="00450177"/>
    <w:rsid w:val="00476AA7"/>
    <w:rsid w:val="004A312B"/>
    <w:rsid w:val="004A4F13"/>
    <w:rsid w:val="004A57A8"/>
    <w:rsid w:val="004B45A0"/>
    <w:rsid w:val="004C6F2E"/>
    <w:rsid w:val="00505E5D"/>
    <w:rsid w:val="00530978"/>
    <w:rsid w:val="00555BE5"/>
    <w:rsid w:val="005903E4"/>
    <w:rsid w:val="005B49BC"/>
    <w:rsid w:val="005D6304"/>
    <w:rsid w:val="00627AAE"/>
    <w:rsid w:val="00630E00"/>
    <w:rsid w:val="00646DB1"/>
    <w:rsid w:val="00684E4B"/>
    <w:rsid w:val="006976F2"/>
    <w:rsid w:val="006978B4"/>
    <w:rsid w:val="006E6809"/>
    <w:rsid w:val="006F0370"/>
    <w:rsid w:val="007040EB"/>
    <w:rsid w:val="00724BB5"/>
    <w:rsid w:val="00727DBD"/>
    <w:rsid w:val="00760C73"/>
    <w:rsid w:val="00782CE9"/>
    <w:rsid w:val="007A536C"/>
    <w:rsid w:val="007B3199"/>
    <w:rsid w:val="007B4F63"/>
    <w:rsid w:val="007B7289"/>
    <w:rsid w:val="007F4368"/>
    <w:rsid w:val="00844BD1"/>
    <w:rsid w:val="00845576"/>
    <w:rsid w:val="008520BC"/>
    <w:rsid w:val="00871F38"/>
    <w:rsid w:val="00876EBC"/>
    <w:rsid w:val="00877CF9"/>
    <w:rsid w:val="0091460E"/>
    <w:rsid w:val="00915275"/>
    <w:rsid w:val="00990B3E"/>
    <w:rsid w:val="00A203D7"/>
    <w:rsid w:val="00A45339"/>
    <w:rsid w:val="00A54E4C"/>
    <w:rsid w:val="00A84B14"/>
    <w:rsid w:val="00AA771F"/>
    <w:rsid w:val="00AB5CE7"/>
    <w:rsid w:val="00AC3264"/>
    <w:rsid w:val="00AD0F08"/>
    <w:rsid w:val="00AE2993"/>
    <w:rsid w:val="00AE78CA"/>
    <w:rsid w:val="00B05B09"/>
    <w:rsid w:val="00B33DFE"/>
    <w:rsid w:val="00B664AA"/>
    <w:rsid w:val="00B95BB6"/>
    <w:rsid w:val="00BB6432"/>
    <w:rsid w:val="00BE6B9E"/>
    <w:rsid w:val="00C140D6"/>
    <w:rsid w:val="00C20FF8"/>
    <w:rsid w:val="00C37927"/>
    <w:rsid w:val="00C56650"/>
    <w:rsid w:val="00C76DB6"/>
    <w:rsid w:val="00C81B37"/>
    <w:rsid w:val="00C8303A"/>
    <w:rsid w:val="00C906E1"/>
    <w:rsid w:val="00C90D9F"/>
    <w:rsid w:val="00C947E7"/>
    <w:rsid w:val="00CA5164"/>
    <w:rsid w:val="00CA624A"/>
    <w:rsid w:val="00CA66DC"/>
    <w:rsid w:val="00CB67AF"/>
    <w:rsid w:val="00D36D80"/>
    <w:rsid w:val="00D4554C"/>
    <w:rsid w:val="00D46F66"/>
    <w:rsid w:val="00D75025"/>
    <w:rsid w:val="00DB4C11"/>
    <w:rsid w:val="00DC210D"/>
    <w:rsid w:val="00DC6B5F"/>
    <w:rsid w:val="00DF1A7F"/>
    <w:rsid w:val="00E479BD"/>
    <w:rsid w:val="00E67154"/>
    <w:rsid w:val="00EB1C2F"/>
    <w:rsid w:val="00F1325B"/>
    <w:rsid w:val="00F359B8"/>
    <w:rsid w:val="00F44C2E"/>
    <w:rsid w:val="00F95BD8"/>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7D640B62-C1B6-4AAA-A698-0726DB859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6F2E"/>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3005</TotalTime>
  <Pages>22</Pages>
  <Words>3115</Words>
  <Characters>17757</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25</cp:revision>
  <dcterms:created xsi:type="dcterms:W3CDTF">2025-05-14T06:52:00Z</dcterms:created>
  <dcterms:modified xsi:type="dcterms:W3CDTF">2025-07-14T11:35:00Z</dcterms:modified>
</cp:coreProperties>
</file>