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8240" behindDoc="1" locked="0" layoutInCell="1" allowOverlap="1" wp14:anchorId="57738F56" wp14:editId="3E1EC16F">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8240;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0288" behindDoc="0" locked="0" layoutInCell="1" allowOverlap="1" wp14:anchorId="7024EE8A" wp14:editId="4E411886">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0AEC4947" wp14:editId="3256B86D">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58E488BB" wp14:editId="3CEF9558">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6720DFB3" w:rsidR="0015746D" w:rsidRDefault="0015746D" w:rsidP="0015746D">
      <w:pPr>
        <w:pStyle w:val="Titolo2"/>
      </w:pPr>
      <w:bookmarkStart w:id="3" w:name="_Toc198136005"/>
      <w:r>
        <w:t>2 – Analisi dell</w:t>
      </w:r>
      <w:bookmarkEnd w:id="3"/>
      <w:r w:rsidR="00F32C8F">
        <w:t>’applicazione</w:t>
      </w:r>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r w:rsidRPr="00990B3E">
              <w:t>SceltaProfilo</w:t>
            </w:r>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r>
              <w:t>Login</w:t>
            </w:r>
            <w:r w:rsidRPr="00990B3E">
              <w:t>Docente</w:t>
            </w:r>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r w:rsidRPr="00990B3E">
              <w:t>AppelliDocente</w:t>
            </w:r>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r>
              <w:t>Error</w:t>
            </w:r>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r w:rsidRPr="00990B3E">
              <w:t>AppelliDocente</w:t>
            </w:r>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r>
              <w:t>Error</w:t>
            </w:r>
          </w:p>
        </w:tc>
        <w:tc>
          <w:tcPr>
            <w:tcW w:w="4763" w:type="dxa"/>
            <w:vAlign w:val="center"/>
          </w:tcPr>
          <w:p w14:paraId="09874D60" w14:textId="77777777" w:rsidR="003459A5" w:rsidRPr="00990B3E" w:rsidRDefault="003459A5" w:rsidP="003459A5">
            <w:pPr>
              <w:spacing w:after="0" w:line="276" w:lineRule="auto"/>
              <w:jc w:val="left"/>
            </w:pPr>
            <w:r w:rsidRPr="00990B3E">
              <w:t>Beans:</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r w:rsidRPr="00990B3E">
              <w:t>DocenteDAO</w:t>
            </w:r>
          </w:p>
          <w:p w14:paraId="575F9643" w14:textId="223DCDA5" w:rsidR="003459A5" w:rsidRPr="00990B3E" w:rsidRDefault="003459A5" w:rsidP="003459A5">
            <w:pPr>
              <w:pStyle w:val="Paragrafoelenco"/>
              <w:numPr>
                <w:ilvl w:val="1"/>
                <w:numId w:val="4"/>
              </w:numPr>
              <w:spacing w:after="0"/>
              <w:ind w:left="596" w:hanging="283"/>
              <w:jc w:val="left"/>
            </w:pPr>
            <w:r>
              <w:t>login (codiceDocente, password)</w:t>
            </w:r>
          </w:p>
          <w:p w14:paraId="7996E686" w14:textId="77777777" w:rsidR="003459A5" w:rsidRDefault="003459A5" w:rsidP="003459A5">
            <w:pPr>
              <w:pStyle w:val="Paragrafoelenco"/>
              <w:numPr>
                <w:ilvl w:val="0"/>
                <w:numId w:val="4"/>
              </w:numPr>
              <w:spacing w:after="0" w:line="276" w:lineRule="auto"/>
              <w:ind w:left="313" w:hanging="284"/>
              <w:jc w:val="left"/>
            </w:pPr>
            <w:r w:rsidRPr="00990B3E">
              <w:t>StudenteDAO</w:t>
            </w:r>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r>
              <w:t>getStudenteByMatricola (matricola)</w:t>
            </w:r>
          </w:p>
          <w:p w14:paraId="601794FE" w14:textId="77777777" w:rsidR="003459A5" w:rsidRDefault="003459A5" w:rsidP="003459A5">
            <w:pPr>
              <w:pStyle w:val="Paragrafoelenco"/>
              <w:numPr>
                <w:ilvl w:val="0"/>
                <w:numId w:val="4"/>
              </w:numPr>
              <w:spacing w:after="0" w:line="276" w:lineRule="auto"/>
              <w:ind w:left="313" w:hanging="284"/>
              <w:jc w:val="left"/>
            </w:pPr>
            <w:r w:rsidRPr="00990B3E">
              <w:t>CorsoDAO</w:t>
            </w:r>
          </w:p>
          <w:p w14:paraId="37900AB3" w14:textId="2324D43F" w:rsidR="003459A5" w:rsidRDefault="003459A5" w:rsidP="003459A5">
            <w:pPr>
              <w:pStyle w:val="Paragrafoelenco"/>
              <w:numPr>
                <w:ilvl w:val="1"/>
                <w:numId w:val="4"/>
              </w:numPr>
              <w:spacing w:after="0"/>
              <w:ind w:left="596" w:hanging="283"/>
              <w:jc w:val="left"/>
            </w:pPr>
            <w:r>
              <w:t>getCorsiByStudente (matricola)</w:t>
            </w:r>
          </w:p>
          <w:p w14:paraId="7E74F06B" w14:textId="489851B1" w:rsidR="003459A5" w:rsidRPr="00990B3E" w:rsidRDefault="003459A5" w:rsidP="003459A5">
            <w:pPr>
              <w:pStyle w:val="Paragrafoelenco"/>
              <w:numPr>
                <w:ilvl w:val="1"/>
                <w:numId w:val="4"/>
              </w:numPr>
              <w:spacing w:after="0"/>
              <w:ind w:left="596" w:hanging="283"/>
              <w:jc w:val="left"/>
            </w:pPr>
            <w:r>
              <w:t>getCorsiByDocente (codiceDocente)</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r>
              <w:t>Iscrizione</w:t>
            </w:r>
            <w:r w:rsidRPr="00990B3E">
              <w:t>DAO</w:t>
            </w:r>
          </w:p>
          <w:p w14:paraId="45700C2E" w14:textId="77777777" w:rsidR="003459A5" w:rsidRDefault="003459A5" w:rsidP="003459A5">
            <w:pPr>
              <w:pStyle w:val="Paragrafoelenco"/>
              <w:numPr>
                <w:ilvl w:val="1"/>
                <w:numId w:val="4"/>
              </w:numPr>
              <w:spacing w:after="0"/>
              <w:ind w:left="596" w:hanging="283"/>
              <w:jc w:val="left"/>
            </w:pPr>
            <w:r>
              <w:t>getDatiIscrizione (matricola, data, corso)</w:t>
            </w:r>
          </w:p>
          <w:p w14:paraId="55A6F91B" w14:textId="6A5DBA00" w:rsidR="003459A5" w:rsidRDefault="003459A5" w:rsidP="003459A5">
            <w:pPr>
              <w:pStyle w:val="Paragrafoelenco"/>
              <w:numPr>
                <w:ilvl w:val="1"/>
                <w:numId w:val="4"/>
              </w:numPr>
              <w:spacing w:after="0"/>
              <w:ind w:left="596" w:hanging="283"/>
              <w:jc w:val="left"/>
            </w:pPr>
            <w:r>
              <w:t>getDatiIscrizioni (corso, data, matricole)</w:t>
            </w:r>
          </w:p>
          <w:p w14:paraId="796C777A" w14:textId="77777777" w:rsidR="003459A5" w:rsidRDefault="003459A5" w:rsidP="003459A5">
            <w:pPr>
              <w:pStyle w:val="Paragrafoelenco"/>
              <w:numPr>
                <w:ilvl w:val="1"/>
                <w:numId w:val="4"/>
              </w:numPr>
              <w:spacing w:after="0"/>
              <w:ind w:left="596" w:hanging="283"/>
              <w:jc w:val="left"/>
            </w:pPr>
            <w:r>
              <w:t>getOrderedIscritti (data, corso, campoOrdine, desc/asc)</w:t>
            </w:r>
          </w:p>
          <w:p w14:paraId="2D854B65" w14:textId="77777777" w:rsidR="003459A5" w:rsidRDefault="003459A5" w:rsidP="003459A5">
            <w:pPr>
              <w:pStyle w:val="Paragrafoelenco"/>
              <w:numPr>
                <w:ilvl w:val="1"/>
                <w:numId w:val="4"/>
              </w:numPr>
              <w:spacing w:after="0"/>
              <w:ind w:left="596" w:hanging="283"/>
              <w:jc w:val="left"/>
            </w:pPr>
            <w:r>
              <w:t>rifiutaEsito (matricola, data, corso)</w:t>
            </w:r>
          </w:p>
          <w:p w14:paraId="02D6D1C4" w14:textId="77777777" w:rsidR="003459A5" w:rsidRDefault="003459A5" w:rsidP="003459A5">
            <w:pPr>
              <w:pStyle w:val="Paragrafoelenco"/>
              <w:numPr>
                <w:ilvl w:val="1"/>
                <w:numId w:val="4"/>
              </w:numPr>
              <w:spacing w:after="0"/>
              <w:ind w:left="596" w:hanging="283"/>
              <w:jc w:val="left"/>
            </w:pPr>
            <w:r>
              <w:t>modificaVoto (matricola, corso, voto)</w:t>
            </w:r>
          </w:p>
          <w:p w14:paraId="42A091F2" w14:textId="77777777" w:rsidR="003459A5" w:rsidRDefault="003459A5" w:rsidP="003459A5">
            <w:pPr>
              <w:pStyle w:val="Paragrafoelenco"/>
              <w:numPr>
                <w:ilvl w:val="1"/>
                <w:numId w:val="4"/>
              </w:numPr>
              <w:spacing w:after="0"/>
              <w:ind w:left="596" w:hanging="283"/>
              <w:jc w:val="left"/>
            </w:pPr>
            <w:r>
              <w:t>pubblicaVoti (corso, data)</w:t>
            </w:r>
          </w:p>
          <w:p w14:paraId="67383F71" w14:textId="32EC73EB" w:rsidR="003459A5" w:rsidRPr="00990B3E" w:rsidRDefault="003459A5" w:rsidP="003459A5">
            <w:pPr>
              <w:pStyle w:val="Paragrafoelenco"/>
              <w:numPr>
                <w:ilvl w:val="1"/>
                <w:numId w:val="4"/>
              </w:numPr>
              <w:spacing w:after="0"/>
              <w:ind w:left="596" w:hanging="283"/>
              <w:jc w:val="left"/>
            </w:pPr>
            <w:r>
              <w:t>verbalizzavoti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r>
              <w:t>Appello</w:t>
            </w:r>
            <w:r w:rsidRPr="00990B3E">
              <w:t>DAO</w:t>
            </w:r>
          </w:p>
          <w:p w14:paraId="32B7133E" w14:textId="07CC714C" w:rsidR="003459A5" w:rsidRDefault="003459A5" w:rsidP="003459A5">
            <w:pPr>
              <w:pStyle w:val="Paragrafoelenco"/>
              <w:numPr>
                <w:ilvl w:val="1"/>
                <w:numId w:val="4"/>
              </w:numPr>
              <w:spacing w:after="0"/>
              <w:ind w:left="596" w:hanging="283"/>
              <w:jc w:val="left"/>
            </w:pPr>
            <w:r>
              <w:t>getAppelliByCorso (corso)</w:t>
            </w:r>
          </w:p>
          <w:p w14:paraId="72BD735E" w14:textId="77777777" w:rsidR="003459A5" w:rsidRDefault="003459A5" w:rsidP="003459A5">
            <w:pPr>
              <w:pStyle w:val="Paragrafoelenco"/>
              <w:numPr>
                <w:ilvl w:val="0"/>
                <w:numId w:val="4"/>
              </w:numPr>
              <w:spacing w:after="0" w:line="276" w:lineRule="auto"/>
              <w:ind w:left="313" w:hanging="284"/>
              <w:jc w:val="left"/>
            </w:pPr>
            <w:r w:rsidRPr="00990B3E">
              <w:t>VerbaleDAO</w:t>
            </w:r>
          </w:p>
          <w:p w14:paraId="08F5C71F" w14:textId="77777777" w:rsidR="003459A5" w:rsidRDefault="003459A5" w:rsidP="003459A5">
            <w:pPr>
              <w:pStyle w:val="Paragrafoelenco"/>
              <w:numPr>
                <w:ilvl w:val="1"/>
                <w:numId w:val="4"/>
              </w:numPr>
              <w:spacing w:after="0"/>
              <w:ind w:left="596" w:hanging="283"/>
              <w:jc w:val="left"/>
            </w:pPr>
            <w:r>
              <w:t>getVerbaleByCodice (codiceVerbale)</w:t>
            </w:r>
          </w:p>
          <w:p w14:paraId="22CD7BD6" w14:textId="695116B0" w:rsidR="003459A5" w:rsidRDefault="003459A5" w:rsidP="003459A5">
            <w:pPr>
              <w:pStyle w:val="Paragrafoelenco"/>
              <w:numPr>
                <w:ilvl w:val="1"/>
                <w:numId w:val="4"/>
              </w:numPr>
              <w:spacing w:after="0"/>
              <w:ind w:left="596" w:hanging="283"/>
              <w:jc w:val="left"/>
            </w:pPr>
            <w:r>
              <w:t>getVerbaleByDocente (codiceDocente)</w:t>
            </w:r>
          </w:p>
          <w:p w14:paraId="49AE5FF0" w14:textId="05EB3E76" w:rsidR="003459A5" w:rsidRPr="00990B3E" w:rsidRDefault="003459A5" w:rsidP="003459A5">
            <w:pPr>
              <w:pStyle w:val="Paragrafoelenco"/>
              <w:numPr>
                <w:ilvl w:val="1"/>
                <w:numId w:val="4"/>
              </w:numPr>
              <w:spacing w:after="0"/>
              <w:ind w:left="596" w:hanging="283"/>
              <w:jc w:val="left"/>
            </w:pPr>
            <w:r>
              <w:t>getMatricoleByCodice (codiceVerbale)</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r>
        <w:lastRenderedPageBreak/>
        <w:t>Sequence diagram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r>
        <w:lastRenderedPageBreak/>
        <w:t>Sequence diagram – Esito</w:t>
      </w:r>
    </w:p>
    <w:p w14:paraId="36E9DFAB" w14:textId="0FDB2C50" w:rsidR="00233C76" w:rsidRPr="00233C76" w:rsidRDefault="00233C76" w:rsidP="00233C76">
      <w:r>
        <w:t>Di seguito il sequence diagram per la gestione di una GET alla pagina Esito (nella sezione per studente) legata ad un appello. Tale procedura è molto simile (seppur con qualche piccola differenza nelle variabili salvate nel context, a solo scopo di presentazione) alla procedura di risposta ad una richiesta GET alla pagina ModificaVoto della sezione docente, si omette perciò il diagramma di GET ModificaVoto.</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r>
        <w:lastRenderedPageBreak/>
        <w:t>Sequence diagram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r>
        <w:lastRenderedPageBreak/>
        <w:t>Sequence diagram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r>
        <w:t>Sequence diagram – Modifica voto</w:t>
      </w:r>
    </w:p>
    <w:p w14:paraId="6BC4093C" w14:textId="7B74CFE4" w:rsidR="00233C76" w:rsidRDefault="002F6F5F" w:rsidP="00233C76">
      <w:r>
        <w:t>Diagramma della gestione di una richiesta POST alla pagina ModificaVoto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r>
        <w:lastRenderedPageBreak/>
        <w:t>Sequence diagram – Visualizza verbale</w:t>
      </w:r>
    </w:p>
    <w:p w14:paraId="213513A0" w14:textId="77777777" w:rsidR="003459A5" w:rsidRDefault="003459A5" w:rsidP="003459A5">
      <w:r>
        <w:t>Diagramma della gestione di una richiesta GET alla pagina VisualizzaVerbale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view components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Vista ModificaVoto:</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Vista Esito:</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submit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r w:rsidRPr="00120F5D">
              <w:t xml:space="preserve">Submit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793916DF" w:rsidR="00013CC9" w:rsidRDefault="001E1EEC" w:rsidP="00013CC9">
      <w:pPr>
        <w:jc w:val="center"/>
      </w:pPr>
      <w:r>
        <w:rPr>
          <w:noProof/>
        </w:rPr>
        <w:lastRenderedPageBreak/>
        <w:drawing>
          <wp:inline distT="0" distB="0" distL="0" distR="0" wp14:anchorId="5F468459" wp14:editId="05CFAAF6">
            <wp:extent cx="9085445" cy="4435434"/>
            <wp:effectExtent l="0" t="0" r="1905" b="3810"/>
            <wp:docPr id="1437693298"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0607" cy="4462364"/>
                    </a:xfrm>
                    <a:prstGeom prst="rect">
                      <a:avLst/>
                    </a:prstGeom>
                    <a:noFill/>
                    <a:ln>
                      <a:noFill/>
                    </a:ln>
                  </pic:spPr>
                </pic:pic>
              </a:graphicData>
            </a:graphic>
          </wp:inline>
        </w:drawing>
      </w:r>
    </w:p>
    <w:p w14:paraId="3632C93C" w14:textId="687BE1A6" w:rsidR="001E1EEC" w:rsidRDefault="001E1EEC" w:rsidP="00013CC9">
      <w:pPr>
        <w:jc w:val="center"/>
      </w:pPr>
      <w:r>
        <w:rPr>
          <w:noProof/>
        </w:rPr>
        <w:lastRenderedPageBreak/>
        <w:drawing>
          <wp:inline distT="0" distB="0" distL="0" distR="0" wp14:anchorId="5312C783" wp14:editId="252EFCA8">
            <wp:extent cx="9045024" cy="4904509"/>
            <wp:effectExtent l="0" t="0" r="3810" b="0"/>
            <wp:docPr id="17221532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90329" cy="4929075"/>
                    </a:xfrm>
                    <a:prstGeom prst="rect">
                      <a:avLst/>
                    </a:prstGeom>
                    <a:noFill/>
                    <a:ln>
                      <a:noFill/>
                    </a:ln>
                  </pic:spPr>
                </pic:pic>
              </a:graphicData>
            </a:graphic>
          </wp:inline>
        </w:drawing>
      </w:r>
    </w:p>
    <w:p w14:paraId="738C8B85" w14:textId="77777777" w:rsidR="001E1EEC" w:rsidRDefault="001E1EEC">
      <w:pPr>
        <w:spacing w:after="160"/>
        <w:jc w:val="left"/>
      </w:pPr>
      <w:r>
        <w:br w:type="page"/>
      </w:r>
    </w:p>
    <w:p w14:paraId="7E06DDE7" w14:textId="77777777" w:rsidR="000073F6" w:rsidRDefault="000073F6" w:rsidP="00013CC9">
      <w:pPr>
        <w:jc w:val="center"/>
      </w:pPr>
    </w:p>
    <w:p w14:paraId="4975D191" w14:textId="78041918" w:rsidR="0002719A" w:rsidRDefault="0002719A" w:rsidP="0002719A">
      <w:pPr>
        <w:pStyle w:val="Sottoargomento"/>
      </w:pPr>
      <w:r>
        <w:t>Componenti dell’applicazione</w:t>
      </w:r>
      <w:r w:rsidR="00040F6F">
        <w:t xml:space="preserve"> – Server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2381"/>
        <w:gridCol w:w="2381"/>
        <w:gridCol w:w="4763"/>
      </w:tblGrid>
      <w:tr w:rsidR="00FA1B09" w14:paraId="1F21E04C" w14:textId="77777777">
        <w:tc>
          <w:tcPr>
            <w:tcW w:w="7143" w:type="dxa"/>
            <w:gridSpan w:val="2"/>
            <w:vAlign w:val="center"/>
          </w:tcPr>
          <w:p w14:paraId="68C51FE3" w14:textId="77777777" w:rsidR="00FA1B09" w:rsidRPr="00990B3E" w:rsidRDefault="00FA1B09">
            <w:pPr>
              <w:spacing w:after="0" w:line="276" w:lineRule="auto"/>
              <w:jc w:val="left"/>
            </w:pPr>
            <w:r w:rsidRPr="00990B3E">
              <w:t>Beans:</w:t>
            </w:r>
          </w:p>
          <w:p w14:paraId="6D653181" w14:textId="77777777" w:rsidR="00FA1B09" w:rsidRPr="00990B3E" w:rsidRDefault="00FA1B09" w:rsidP="0002719A">
            <w:pPr>
              <w:pStyle w:val="Paragrafoelenco"/>
              <w:numPr>
                <w:ilvl w:val="0"/>
                <w:numId w:val="4"/>
              </w:numPr>
              <w:spacing w:after="0" w:line="276" w:lineRule="auto"/>
              <w:ind w:left="313" w:hanging="284"/>
              <w:jc w:val="left"/>
            </w:pPr>
            <w:r w:rsidRPr="00990B3E">
              <w:t>Docente</w:t>
            </w:r>
          </w:p>
          <w:p w14:paraId="5E291B05" w14:textId="77777777" w:rsidR="00FA1B09" w:rsidRPr="00990B3E" w:rsidRDefault="00FA1B09" w:rsidP="0002719A">
            <w:pPr>
              <w:pStyle w:val="Paragrafoelenco"/>
              <w:numPr>
                <w:ilvl w:val="0"/>
                <w:numId w:val="4"/>
              </w:numPr>
              <w:spacing w:after="0" w:line="276" w:lineRule="auto"/>
              <w:ind w:left="313" w:hanging="284"/>
              <w:jc w:val="left"/>
            </w:pPr>
            <w:r w:rsidRPr="00990B3E">
              <w:t>Studente</w:t>
            </w:r>
          </w:p>
          <w:p w14:paraId="714DF9CF" w14:textId="77777777" w:rsidR="00FA1B09" w:rsidRDefault="00FA1B09" w:rsidP="0002719A">
            <w:pPr>
              <w:pStyle w:val="Paragrafoelenco"/>
              <w:numPr>
                <w:ilvl w:val="0"/>
                <w:numId w:val="4"/>
              </w:numPr>
              <w:spacing w:after="0" w:line="276" w:lineRule="auto"/>
              <w:ind w:left="313" w:hanging="284"/>
              <w:jc w:val="left"/>
            </w:pPr>
            <w:r w:rsidRPr="00990B3E">
              <w:t>Corso</w:t>
            </w:r>
          </w:p>
          <w:p w14:paraId="577560C6" w14:textId="77777777" w:rsidR="00FA1B09" w:rsidRPr="00990B3E" w:rsidRDefault="00FA1B09" w:rsidP="00FA1B09">
            <w:pPr>
              <w:pStyle w:val="Paragrafoelenco"/>
              <w:numPr>
                <w:ilvl w:val="0"/>
                <w:numId w:val="4"/>
              </w:numPr>
              <w:spacing w:after="0" w:line="276" w:lineRule="auto"/>
              <w:ind w:left="313" w:hanging="284"/>
              <w:jc w:val="left"/>
            </w:pPr>
            <w:r w:rsidRPr="00990B3E">
              <w:t>Appello</w:t>
            </w:r>
          </w:p>
          <w:p w14:paraId="4D0E7F65" w14:textId="77777777" w:rsidR="00FA1B09" w:rsidRPr="00990B3E" w:rsidRDefault="00FA1B09" w:rsidP="00FA1B09">
            <w:pPr>
              <w:pStyle w:val="Paragrafoelenco"/>
              <w:numPr>
                <w:ilvl w:val="0"/>
                <w:numId w:val="4"/>
              </w:numPr>
              <w:spacing w:after="0" w:line="276" w:lineRule="auto"/>
              <w:ind w:left="313" w:hanging="284"/>
              <w:jc w:val="left"/>
            </w:pPr>
            <w:r w:rsidRPr="00990B3E">
              <w:t>Iscrizione</w:t>
            </w:r>
          </w:p>
          <w:p w14:paraId="403A1C02" w14:textId="77777777" w:rsidR="00FA1B09" w:rsidRPr="00990B3E" w:rsidRDefault="00FA1B09" w:rsidP="00FA1B09">
            <w:pPr>
              <w:pStyle w:val="Paragrafoelenco"/>
              <w:numPr>
                <w:ilvl w:val="0"/>
                <w:numId w:val="4"/>
              </w:numPr>
              <w:spacing w:after="0" w:line="276" w:lineRule="auto"/>
              <w:ind w:left="313" w:hanging="284"/>
              <w:jc w:val="left"/>
            </w:pPr>
            <w:r w:rsidRPr="00990B3E">
              <w:t>Verbale</w:t>
            </w:r>
          </w:p>
          <w:p w14:paraId="1FB6A1DC" w14:textId="4A4520B4" w:rsidR="00FA1B09" w:rsidRPr="00990B3E" w:rsidRDefault="00FA1B09" w:rsidP="00FA1B09">
            <w:pPr>
              <w:pStyle w:val="Paragrafoelenco"/>
              <w:numPr>
                <w:ilvl w:val="0"/>
                <w:numId w:val="4"/>
              </w:numPr>
              <w:spacing w:after="0" w:line="276" w:lineRule="auto"/>
              <w:ind w:left="313" w:hanging="284"/>
              <w:jc w:val="left"/>
            </w:pPr>
            <w:r w:rsidRPr="00990B3E">
              <w:t>Verbalizzazion</w:t>
            </w:r>
            <w:r>
              <w:t>e</w:t>
            </w:r>
          </w:p>
        </w:tc>
        <w:tc>
          <w:tcPr>
            <w:tcW w:w="7144" w:type="dxa"/>
            <w:gridSpan w:val="2"/>
            <w:vAlign w:val="center"/>
          </w:tcPr>
          <w:p w14:paraId="6705E199" w14:textId="77777777" w:rsidR="00FA1B09" w:rsidRDefault="00FA1B09" w:rsidP="00FA1B09">
            <w:pPr>
              <w:spacing w:after="0" w:line="276" w:lineRule="auto"/>
              <w:ind w:left="29"/>
              <w:jc w:val="left"/>
            </w:pPr>
            <w:r>
              <w:t>Controllori (servlets):</w:t>
            </w:r>
          </w:p>
          <w:p w14:paraId="7047BE35" w14:textId="7E854975" w:rsidR="00FA1B09" w:rsidRDefault="00FA1B09" w:rsidP="00FA1B09">
            <w:pPr>
              <w:pStyle w:val="Paragrafoelenco"/>
              <w:numPr>
                <w:ilvl w:val="0"/>
                <w:numId w:val="9"/>
              </w:numPr>
              <w:spacing w:after="0" w:line="276" w:lineRule="auto"/>
              <w:jc w:val="left"/>
            </w:pPr>
            <w:r>
              <w:t>VerificaLogin</w:t>
            </w:r>
          </w:p>
          <w:p w14:paraId="76315080" w14:textId="77777777" w:rsidR="00FA1B09" w:rsidRDefault="00D1384E" w:rsidP="00FA1B09">
            <w:pPr>
              <w:pStyle w:val="Paragrafoelenco"/>
              <w:numPr>
                <w:ilvl w:val="0"/>
                <w:numId w:val="9"/>
              </w:numPr>
              <w:spacing w:after="0" w:line="276" w:lineRule="auto"/>
              <w:jc w:val="left"/>
            </w:pPr>
            <w:r>
              <w:t>Corsi</w:t>
            </w:r>
          </w:p>
          <w:p w14:paraId="07AAC184" w14:textId="77777777" w:rsidR="00DA6F98" w:rsidRDefault="00DA6F98" w:rsidP="00FA1B09">
            <w:pPr>
              <w:pStyle w:val="Paragrafoelenco"/>
              <w:numPr>
                <w:ilvl w:val="0"/>
                <w:numId w:val="9"/>
              </w:numPr>
              <w:spacing w:after="0" w:line="276" w:lineRule="auto"/>
              <w:jc w:val="left"/>
            </w:pPr>
            <w:r>
              <w:t>Appelli</w:t>
            </w:r>
          </w:p>
          <w:p w14:paraId="6BEF73DA" w14:textId="77777777" w:rsidR="005546EE" w:rsidRDefault="005546EE" w:rsidP="00FA1B09">
            <w:pPr>
              <w:pStyle w:val="Paragrafoelenco"/>
              <w:numPr>
                <w:ilvl w:val="0"/>
                <w:numId w:val="9"/>
              </w:numPr>
              <w:spacing w:after="0" w:line="276" w:lineRule="auto"/>
              <w:jc w:val="left"/>
            </w:pPr>
            <w:r>
              <w:t>Iscritti</w:t>
            </w:r>
          </w:p>
          <w:p w14:paraId="1196C1AC" w14:textId="4DC43768" w:rsidR="001959AF" w:rsidRDefault="00691EEA" w:rsidP="001959AF">
            <w:pPr>
              <w:pStyle w:val="Paragrafoelenco"/>
              <w:numPr>
                <w:ilvl w:val="0"/>
                <w:numId w:val="9"/>
              </w:numPr>
              <w:spacing w:after="0" w:line="276" w:lineRule="auto"/>
              <w:jc w:val="left"/>
            </w:pPr>
            <w:r>
              <w:t>EsitoEsame</w:t>
            </w:r>
          </w:p>
          <w:p w14:paraId="24D06294" w14:textId="39598EF5" w:rsidR="001959AF" w:rsidRDefault="001959AF" w:rsidP="001959AF">
            <w:pPr>
              <w:pStyle w:val="Paragrafoelenco"/>
              <w:numPr>
                <w:ilvl w:val="0"/>
                <w:numId w:val="9"/>
              </w:numPr>
              <w:spacing w:after="0" w:line="276" w:lineRule="auto"/>
              <w:jc w:val="left"/>
            </w:pPr>
            <w:r>
              <w:t>Verbali</w:t>
            </w:r>
          </w:p>
          <w:p w14:paraId="281740E9" w14:textId="6108C6EF" w:rsidR="00691EEA" w:rsidRPr="00990B3E" w:rsidRDefault="00691EEA" w:rsidP="00FA1B09">
            <w:pPr>
              <w:pStyle w:val="Paragrafoelenco"/>
              <w:numPr>
                <w:ilvl w:val="0"/>
                <w:numId w:val="9"/>
              </w:numPr>
              <w:spacing w:after="0" w:line="276" w:lineRule="auto"/>
              <w:jc w:val="left"/>
            </w:pPr>
            <w:r>
              <w:t>Logout</w:t>
            </w:r>
          </w:p>
        </w:tc>
      </w:tr>
      <w:tr w:rsidR="0002719A" w14:paraId="1A83D50C" w14:textId="77777777">
        <w:tc>
          <w:tcPr>
            <w:tcW w:w="14287" w:type="dxa"/>
            <w:gridSpan w:val="4"/>
            <w:vAlign w:val="center"/>
          </w:tcPr>
          <w:p w14:paraId="71A6792E" w14:textId="77777777" w:rsidR="0002719A" w:rsidRPr="00990B3E" w:rsidRDefault="0002719A">
            <w:pPr>
              <w:spacing w:after="0"/>
              <w:jc w:val="center"/>
            </w:pPr>
            <w:r>
              <w:t>Data Access Objects</w:t>
            </w:r>
          </w:p>
        </w:tc>
      </w:tr>
      <w:tr w:rsidR="0002719A" w14:paraId="6D2A2BB3" w14:textId="77777777">
        <w:tc>
          <w:tcPr>
            <w:tcW w:w="4762" w:type="dxa"/>
            <w:vAlign w:val="center"/>
          </w:tcPr>
          <w:p w14:paraId="4E90E03C" w14:textId="77777777" w:rsidR="0002719A" w:rsidRDefault="0002719A" w:rsidP="0002719A">
            <w:pPr>
              <w:pStyle w:val="Paragrafoelenco"/>
              <w:numPr>
                <w:ilvl w:val="0"/>
                <w:numId w:val="4"/>
              </w:numPr>
              <w:spacing w:after="0" w:line="276" w:lineRule="auto"/>
              <w:ind w:left="313" w:hanging="284"/>
              <w:jc w:val="left"/>
            </w:pPr>
            <w:r w:rsidRPr="00990B3E">
              <w:t>DocenteDAO</w:t>
            </w:r>
          </w:p>
          <w:p w14:paraId="26F74473" w14:textId="77777777" w:rsidR="0002719A" w:rsidRPr="00990B3E" w:rsidRDefault="0002719A" w:rsidP="0002719A">
            <w:pPr>
              <w:pStyle w:val="Paragrafoelenco"/>
              <w:numPr>
                <w:ilvl w:val="1"/>
                <w:numId w:val="4"/>
              </w:numPr>
              <w:spacing w:after="0"/>
              <w:ind w:left="596" w:hanging="283"/>
              <w:jc w:val="left"/>
            </w:pPr>
            <w:r>
              <w:t>login (codiceDocente, password)</w:t>
            </w:r>
          </w:p>
          <w:p w14:paraId="7709C3C5" w14:textId="77777777" w:rsidR="0002719A" w:rsidRDefault="0002719A" w:rsidP="0002719A">
            <w:pPr>
              <w:pStyle w:val="Paragrafoelenco"/>
              <w:numPr>
                <w:ilvl w:val="0"/>
                <w:numId w:val="4"/>
              </w:numPr>
              <w:spacing w:after="0" w:line="276" w:lineRule="auto"/>
              <w:ind w:left="313" w:hanging="284"/>
              <w:jc w:val="left"/>
            </w:pPr>
            <w:r w:rsidRPr="00990B3E">
              <w:t>StudenteDAO</w:t>
            </w:r>
          </w:p>
          <w:p w14:paraId="4CA84E28" w14:textId="77777777" w:rsidR="0002719A" w:rsidRDefault="0002719A" w:rsidP="0002719A">
            <w:pPr>
              <w:pStyle w:val="Paragrafoelenco"/>
              <w:numPr>
                <w:ilvl w:val="1"/>
                <w:numId w:val="4"/>
              </w:numPr>
              <w:spacing w:after="0"/>
              <w:ind w:left="596" w:hanging="283"/>
              <w:jc w:val="left"/>
            </w:pPr>
            <w:r>
              <w:t>login (matricola, password)</w:t>
            </w:r>
          </w:p>
          <w:p w14:paraId="6FCB3C74" w14:textId="77777777" w:rsidR="0002719A" w:rsidRDefault="0002719A" w:rsidP="0002719A">
            <w:pPr>
              <w:pStyle w:val="Paragrafoelenco"/>
              <w:numPr>
                <w:ilvl w:val="1"/>
                <w:numId w:val="4"/>
              </w:numPr>
              <w:spacing w:after="0"/>
              <w:ind w:left="596" w:hanging="283"/>
              <w:jc w:val="left"/>
            </w:pPr>
            <w:r>
              <w:t>getStudenteByMatricola (matricola)</w:t>
            </w:r>
          </w:p>
          <w:p w14:paraId="62DB2BDE" w14:textId="77777777" w:rsidR="0002719A" w:rsidRDefault="0002719A" w:rsidP="0002719A">
            <w:pPr>
              <w:pStyle w:val="Paragrafoelenco"/>
              <w:numPr>
                <w:ilvl w:val="0"/>
                <w:numId w:val="4"/>
              </w:numPr>
              <w:spacing w:after="0" w:line="276" w:lineRule="auto"/>
              <w:ind w:left="313" w:hanging="284"/>
              <w:jc w:val="left"/>
            </w:pPr>
            <w:r w:rsidRPr="00990B3E">
              <w:t>CorsoDAO</w:t>
            </w:r>
          </w:p>
          <w:p w14:paraId="0D2EDC10" w14:textId="77777777" w:rsidR="0002719A" w:rsidRDefault="0002719A" w:rsidP="0002719A">
            <w:pPr>
              <w:pStyle w:val="Paragrafoelenco"/>
              <w:numPr>
                <w:ilvl w:val="1"/>
                <w:numId w:val="4"/>
              </w:numPr>
              <w:spacing w:after="0"/>
              <w:ind w:left="596" w:hanging="283"/>
              <w:jc w:val="left"/>
            </w:pPr>
            <w:r>
              <w:t>getCorsiByStudente (matricola)</w:t>
            </w:r>
          </w:p>
          <w:p w14:paraId="59BD0151" w14:textId="77777777" w:rsidR="0002719A" w:rsidRPr="00990B3E" w:rsidRDefault="0002719A" w:rsidP="0002719A">
            <w:pPr>
              <w:pStyle w:val="Paragrafoelenco"/>
              <w:numPr>
                <w:ilvl w:val="1"/>
                <w:numId w:val="4"/>
              </w:numPr>
              <w:spacing w:after="0"/>
              <w:ind w:left="596" w:hanging="283"/>
              <w:jc w:val="left"/>
            </w:pPr>
            <w:r>
              <w:t>getCorsiByDocente (codiceDocente)</w:t>
            </w:r>
          </w:p>
        </w:tc>
        <w:tc>
          <w:tcPr>
            <w:tcW w:w="4762" w:type="dxa"/>
            <w:gridSpan w:val="2"/>
            <w:vAlign w:val="center"/>
          </w:tcPr>
          <w:p w14:paraId="42E86069" w14:textId="77777777" w:rsidR="0002719A" w:rsidRDefault="0002719A" w:rsidP="0002719A">
            <w:pPr>
              <w:pStyle w:val="Paragrafoelenco"/>
              <w:numPr>
                <w:ilvl w:val="0"/>
                <w:numId w:val="4"/>
              </w:numPr>
              <w:spacing w:after="0" w:line="276" w:lineRule="auto"/>
              <w:ind w:left="313" w:hanging="284"/>
              <w:jc w:val="left"/>
            </w:pPr>
            <w:r>
              <w:t>Iscrizione</w:t>
            </w:r>
            <w:r w:rsidRPr="00990B3E">
              <w:t>DAO</w:t>
            </w:r>
          </w:p>
          <w:p w14:paraId="67C769C5" w14:textId="77777777" w:rsidR="0002719A" w:rsidRDefault="0002719A" w:rsidP="0002719A">
            <w:pPr>
              <w:pStyle w:val="Paragrafoelenco"/>
              <w:numPr>
                <w:ilvl w:val="1"/>
                <w:numId w:val="4"/>
              </w:numPr>
              <w:spacing w:after="0"/>
              <w:ind w:left="596" w:hanging="283"/>
              <w:jc w:val="left"/>
            </w:pPr>
            <w:r>
              <w:t>getDatiIscrizione (matricola, data, corso)</w:t>
            </w:r>
          </w:p>
          <w:p w14:paraId="68318B4C" w14:textId="77777777" w:rsidR="0002719A" w:rsidRDefault="0002719A" w:rsidP="0002719A">
            <w:pPr>
              <w:pStyle w:val="Paragrafoelenco"/>
              <w:numPr>
                <w:ilvl w:val="1"/>
                <w:numId w:val="4"/>
              </w:numPr>
              <w:spacing w:after="0"/>
              <w:ind w:left="596" w:hanging="283"/>
              <w:jc w:val="left"/>
            </w:pPr>
            <w:r>
              <w:t>getDatiIscrizioni (corso, data, matricole)</w:t>
            </w:r>
          </w:p>
          <w:p w14:paraId="4FB9CF8E" w14:textId="77777777" w:rsidR="0002719A" w:rsidRDefault="0002719A" w:rsidP="0002719A">
            <w:pPr>
              <w:pStyle w:val="Paragrafoelenco"/>
              <w:numPr>
                <w:ilvl w:val="1"/>
                <w:numId w:val="4"/>
              </w:numPr>
              <w:spacing w:after="0"/>
              <w:ind w:left="596" w:hanging="283"/>
              <w:jc w:val="left"/>
            </w:pPr>
            <w:r>
              <w:t>getOrderedIscritti (data, corso, campoOrdine, desc/asc)</w:t>
            </w:r>
          </w:p>
          <w:p w14:paraId="265C5879" w14:textId="77777777" w:rsidR="0002719A" w:rsidRDefault="0002719A" w:rsidP="0002719A">
            <w:pPr>
              <w:pStyle w:val="Paragrafoelenco"/>
              <w:numPr>
                <w:ilvl w:val="1"/>
                <w:numId w:val="4"/>
              </w:numPr>
              <w:spacing w:after="0"/>
              <w:ind w:left="596" w:hanging="283"/>
              <w:jc w:val="left"/>
            </w:pPr>
            <w:r>
              <w:t>rifiutaEsito (matricola, data, corso)</w:t>
            </w:r>
          </w:p>
          <w:p w14:paraId="3FBAE449" w14:textId="77777777" w:rsidR="0002719A" w:rsidRDefault="0002719A" w:rsidP="0002719A">
            <w:pPr>
              <w:pStyle w:val="Paragrafoelenco"/>
              <w:numPr>
                <w:ilvl w:val="1"/>
                <w:numId w:val="4"/>
              </w:numPr>
              <w:spacing w:after="0"/>
              <w:ind w:left="596" w:hanging="283"/>
              <w:jc w:val="left"/>
            </w:pPr>
            <w:r>
              <w:t>modificaVoto (matricola, corso, voto)</w:t>
            </w:r>
          </w:p>
          <w:p w14:paraId="2CFF10F4" w14:textId="06477C44" w:rsidR="007D1C2A" w:rsidRDefault="007D1C2A" w:rsidP="0002719A">
            <w:pPr>
              <w:pStyle w:val="Paragrafoelenco"/>
              <w:numPr>
                <w:ilvl w:val="1"/>
                <w:numId w:val="4"/>
              </w:numPr>
              <w:spacing w:after="0"/>
              <w:ind w:left="596" w:hanging="283"/>
              <w:jc w:val="left"/>
            </w:pPr>
            <w:r>
              <w:t>modificaMultipliVoti(nomeCorso, dataAppello, mappaMatricolaVoto)</w:t>
            </w:r>
          </w:p>
          <w:p w14:paraId="7FD4A58C" w14:textId="77777777" w:rsidR="0002719A" w:rsidRDefault="0002719A" w:rsidP="0002719A">
            <w:pPr>
              <w:pStyle w:val="Paragrafoelenco"/>
              <w:numPr>
                <w:ilvl w:val="1"/>
                <w:numId w:val="4"/>
              </w:numPr>
              <w:spacing w:after="0"/>
              <w:ind w:left="596" w:hanging="283"/>
              <w:jc w:val="left"/>
            </w:pPr>
            <w:r>
              <w:t>pubblicaVoti (corso, data)</w:t>
            </w:r>
          </w:p>
          <w:p w14:paraId="1BDFF4AE" w14:textId="77777777" w:rsidR="0002719A" w:rsidRPr="00990B3E" w:rsidRDefault="0002719A" w:rsidP="0002719A">
            <w:pPr>
              <w:pStyle w:val="Paragrafoelenco"/>
              <w:numPr>
                <w:ilvl w:val="1"/>
                <w:numId w:val="4"/>
              </w:numPr>
              <w:spacing w:after="0"/>
              <w:ind w:left="596" w:hanging="283"/>
              <w:jc w:val="left"/>
            </w:pPr>
            <w:r>
              <w:t>verbalizzavoti (corso, data)</w:t>
            </w:r>
          </w:p>
        </w:tc>
        <w:tc>
          <w:tcPr>
            <w:tcW w:w="4763" w:type="dxa"/>
            <w:vAlign w:val="center"/>
          </w:tcPr>
          <w:p w14:paraId="79BA84C2" w14:textId="77777777" w:rsidR="0002719A" w:rsidRDefault="0002719A" w:rsidP="0002719A">
            <w:pPr>
              <w:pStyle w:val="Paragrafoelenco"/>
              <w:numPr>
                <w:ilvl w:val="0"/>
                <w:numId w:val="4"/>
              </w:numPr>
              <w:spacing w:after="0" w:line="276" w:lineRule="auto"/>
              <w:ind w:left="313" w:hanging="284"/>
              <w:jc w:val="left"/>
            </w:pPr>
            <w:r>
              <w:t>Appello</w:t>
            </w:r>
            <w:r w:rsidRPr="00990B3E">
              <w:t>DAO</w:t>
            </w:r>
          </w:p>
          <w:p w14:paraId="0384069C" w14:textId="77777777" w:rsidR="0002719A" w:rsidRDefault="0002719A" w:rsidP="0002719A">
            <w:pPr>
              <w:pStyle w:val="Paragrafoelenco"/>
              <w:numPr>
                <w:ilvl w:val="1"/>
                <w:numId w:val="4"/>
              </w:numPr>
              <w:spacing w:after="0"/>
              <w:ind w:left="596" w:hanging="283"/>
              <w:jc w:val="left"/>
            </w:pPr>
            <w:r>
              <w:t>getAppelliByCorso (corso)</w:t>
            </w:r>
          </w:p>
          <w:p w14:paraId="7AFE3329" w14:textId="77777777" w:rsidR="0002719A" w:rsidRDefault="0002719A" w:rsidP="0002719A">
            <w:pPr>
              <w:pStyle w:val="Paragrafoelenco"/>
              <w:numPr>
                <w:ilvl w:val="0"/>
                <w:numId w:val="4"/>
              </w:numPr>
              <w:spacing w:after="0" w:line="276" w:lineRule="auto"/>
              <w:ind w:left="313" w:hanging="284"/>
              <w:jc w:val="left"/>
            </w:pPr>
            <w:r w:rsidRPr="00990B3E">
              <w:t>VerbaleDAO</w:t>
            </w:r>
          </w:p>
          <w:p w14:paraId="04FD9758" w14:textId="77777777" w:rsidR="0002719A" w:rsidRDefault="0002719A" w:rsidP="0002719A">
            <w:pPr>
              <w:pStyle w:val="Paragrafoelenco"/>
              <w:numPr>
                <w:ilvl w:val="1"/>
                <w:numId w:val="4"/>
              </w:numPr>
              <w:spacing w:after="0"/>
              <w:ind w:left="596" w:hanging="283"/>
              <w:jc w:val="left"/>
            </w:pPr>
            <w:r>
              <w:t>getVerbaleByCodice (codiceVerbale)</w:t>
            </w:r>
          </w:p>
          <w:p w14:paraId="0FA3D0BB" w14:textId="77777777" w:rsidR="0002719A" w:rsidRDefault="0002719A" w:rsidP="0002719A">
            <w:pPr>
              <w:pStyle w:val="Paragrafoelenco"/>
              <w:numPr>
                <w:ilvl w:val="1"/>
                <w:numId w:val="4"/>
              </w:numPr>
              <w:spacing w:after="0"/>
              <w:ind w:left="596" w:hanging="283"/>
              <w:jc w:val="left"/>
            </w:pPr>
            <w:r>
              <w:t>getVerbaleByDocente (codiceDocente)</w:t>
            </w:r>
          </w:p>
          <w:p w14:paraId="1A8B4D88" w14:textId="77777777" w:rsidR="0002719A" w:rsidRPr="00990B3E" w:rsidRDefault="0002719A" w:rsidP="0002719A">
            <w:pPr>
              <w:pStyle w:val="Paragrafoelenco"/>
              <w:numPr>
                <w:ilvl w:val="1"/>
                <w:numId w:val="4"/>
              </w:numPr>
              <w:spacing w:after="0"/>
              <w:ind w:left="596" w:hanging="283"/>
              <w:jc w:val="left"/>
            </w:pPr>
            <w:r>
              <w:t>getMatricoleByCodice (codiceVerbale)</w:t>
            </w:r>
          </w:p>
        </w:tc>
      </w:tr>
    </w:tbl>
    <w:p w14:paraId="1F8BB0D6" w14:textId="77777777" w:rsidR="00F12FB3" w:rsidRDefault="00F12FB3" w:rsidP="00040F6F">
      <w:pPr>
        <w:pStyle w:val="Sottoargomento"/>
        <w:spacing w:before="120"/>
      </w:pPr>
    </w:p>
    <w:p w14:paraId="5592D2BF" w14:textId="77777777" w:rsidR="00F12FB3" w:rsidRDefault="00F12FB3">
      <w:pPr>
        <w:spacing w:after="160"/>
        <w:jc w:val="left"/>
        <w:rPr>
          <w:b/>
          <w:smallCaps/>
          <w:color w:val="373737" w:themeColor="accent1" w:themeShade="40"/>
          <w:sz w:val="24"/>
        </w:rPr>
      </w:pPr>
      <w:r>
        <w:br w:type="page"/>
      </w:r>
    </w:p>
    <w:p w14:paraId="33D09596" w14:textId="25FB8D74" w:rsidR="0002719A" w:rsidRDefault="00040F6F" w:rsidP="00040F6F">
      <w:pPr>
        <w:pStyle w:val="Sottoargomento"/>
        <w:spacing w:before="120"/>
      </w:pPr>
      <w:r>
        <w:lastRenderedPageBreak/>
        <w:t>Componenti dell’applicazione</w:t>
      </w:r>
      <w:r w:rsidR="00E80503">
        <w:t xml:space="preserve"> (solo </w:t>
      </w:r>
      <w:r w:rsidR="00F91946">
        <w:t>home pages</w:t>
      </w:r>
      <w:r w:rsidR="00E80503">
        <w:t>)</w:t>
      </w:r>
      <w:r>
        <w:t xml:space="preserve"> – Client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9F750D" w14:paraId="68288F0D" w14:textId="77777777" w:rsidTr="009F750D">
        <w:tc>
          <w:tcPr>
            <w:tcW w:w="7138" w:type="dxa"/>
          </w:tcPr>
          <w:p w14:paraId="0991ECD1" w14:textId="77777777" w:rsidR="009F750D" w:rsidRDefault="009F750D" w:rsidP="00040F6F">
            <w:pPr>
              <w:spacing w:after="0"/>
            </w:pPr>
            <w:r>
              <w:t>Docente:</w:t>
            </w:r>
          </w:p>
          <w:p w14:paraId="55647D20" w14:textId="2D73331A" w:rsidR="009F750D" w:rsidRDefault="009F750D" w:rsidP="00D1384E">
            <w:pPr>
              <w:pStyle w:val="Paragrafoelenco"/>
              <w:numPr>
                <w:ilvl w:val="0"/>
                <w:numId w:val="10"/>
              </w:numPr>
              <w:spacing w:after="0"/>
            </w:pPr>
            <w:r>
              <w:t>NomeDocente:</w:t>
            </w:r>
          </w:p>
          <w:p w14:paraId="47AB69EB" w14:textId="77777777" w:rsidR="009F750D" w:rsidRDefault="009F750D" w:rsidP="007D2F8D">
            <w:pPr>
              <w:pStyle w:val="Paragrafoelenco"/>
              <w:numPr>
                <w:ilvl w:val="1"/>
                <w:numId w:val="10"/>
              </w:numPr>
              <w:spacing w:after="0"/>
            </w:pPr>
            <w:r>
              <w:t>show()</w:t>
            </w:r>
            <w:r w:rsidR="007D2F8D">
              <w:t>: mostra il nome del docente</w:t>
            </w:r>
          </w:p>
          <w:p w14:paraId="23276823" w14:textId="77777777" w:rsidR="007D2F8D" w:rsidRDefault="007D2F8D" w:rsidP="007D2F8D">
            <w:pPr>
              <w:pStyle w:val="Paragrafoelenco"/>
              <w:numPr>
                <w:ilvl w:val="0"/>
                <w:numId w:val="10"/>
              </w:numPr>
              <w:spacing w:after="0"/>
            </w:pPr>
            <w:r>
              <w:t>ButtonIndietro:</w:t>
            </w:r>
          </w:p>
          <w:p w14:paraId="30CC01BC" w14:textId="77777777" w:rsidR="007D2F8D" w:rsidRDefault="007D2F8D" w:rsidP="007D2F8D">
            <w:pPr>
              <w:pStyle w:val="Paragrafoelenco"/>
              <w:numPr>
                <w:ilvl w:val="1"/>
                <w:numId w:val="10"/>
              </w:numPr>
              <w:spacing w:after="0"/>
            </w:pPr>
            <w:r>
              <w:t>init(): imposta il ritorno al login come azione</w:t>
            </w:r>
          </w:p>
          <w:p w14:paraId="3F86F0DF" w14:textId="77777777" w:rsidR="007D2F8D" w:rsidRDefault="007D2F8D" w:rsidP="007D2F8D">
            <w:pPr>
              <w:pStyle w:val="Paragrafoelenco"/>
              <w:numPr>
                <w:ilvl w:val="1"/>
                <w:numId w:val="10"/>
              </w:numPr>
              <w:spacing w:after="0"/>
            </w:pPr>
            <w:r>
              <w:t>evolve(): imposta il ritorno al login come azione</w:t>
            </w:r>
          </w:p>
          <w:p w14:paraId="1C3E86BC" w14:textId="77777777" w:rsidR="007D2F8D" w:rsidRDefault="007D2F8D" w:rsidP="007D2F8D">
            <w:pPr>
              <w:pStyle w:val="Paragrafoelenco"/>
              <w:numPr>
                <w:ilvl w:val="1"/>
                <w:numId w:val="10"/>
              </w:numPr>
              <w:spacing w:after="0"/>
            </w:pPr>
            <w:r>
              <w:t>evolveEsito(): imposta il ritorno agli iscritti come azione</w:t>
            </w:r>
          </w:p>
          <w:p w14:paraId="358D882A" w14:textId="77777777" w:rsidR="007D2F8D" w:rsidRDefault="007D2F8D" w:rsidP="007D2F8D">
            <w:pPr>
              <w:pStyle w:val="Paragrafoelenco"/>
              <w:numPr>
                <w:ilvl w:val="1"/>
                <w:numId w:val="10"/>
              </w:numPr>
              <w:spacing w:after="0"/>
            </w:pPr>
            <w:r>
              <w:t>evolveVerbali(): imposta il ritorno ai verbali come azione</w:t>
            </w:r>
          </w:p>
          <w:p w14:paraId="170E7965" w14:textId="408FA682" w:rsidR="00F91946" w:rsidRDefault="00F91946" w:rsidP="00F91946">
            <w:pPr>
              <w:pStyle w:val="Paragrafoelenco"/>
              <w:numPr>
                <w:ilvl w:val="0"/>
                <w:numId w:val="10"/>
              </w:numPr>
              <w:spacing w:after="0"/>
            </w:pPr>
            <w:r>
              <w:t>AnchorLogout, AnchorHome, AnchorVerbali</w:t>
            </w:r>
          </w:p>
          <w:p w14:paraId="2396FF58" w14:textId="77777777" w:rsidR="00F91946" w:rsidRDefault="00F91946" w:rsidP="00F91946">
            <w:pPr>
              <w:pStyle w:val="Paragrafoelenco"/>
              <w:numPr>
                <w:ilvl w:val="0"/>
                <w:numId w:val="10"/>
              </w:numPr>
              <w:spacing w:after="0"/>
            </w:pPr>
            <w:r>
              <w:t>ListaCorsi</w:t>
            </w:r>
          </w:p>
          <w:p w14:paraId="0862BBC2" w14:textId="77777777" w:rsidR="00F91946" w:rsidRDefault="00F91946" w:rsidP="00F91946">
            <w:pPr>
              <w:pStyle w:val="Paragrafoelenco"/>
              <w:numPr>
                <w:ilvl w:val="1"/>
                <w:numId w:val="10"/>
              </w:numPr>
              <w:spacing w:after="0"/>
            </w:pPr>
            <w:r>
              <w:t>show(): ottiene la lista dal server e la mostra</w:t>
            </w:r>
          </w:p>
          <w:p w14:paraId="3D48860F" w14:textId="2DFBD2F8" w:rsidR="00F91946" w:rsidRDefault="00F91946" w:rsidP="00F91946">
            <w:pPr>
              <w:pStyle w:val="Paragrafoelenco"/>
              <w:numPr>
                <w:ilvl w:val="1"/>
                <w:numId w:val="10"/>
              </w:numPr>
              <w:spacing w:after="0"/>
            </w:pPr>
            <w:r>
              <w:t>updateData(lista): popola la tabella con la lista</w:t>
            </w:r>
          </w:p>
          <w:p w14:paraId="7D346F7B" w14:textId="77777777" w:rsidR="00F91946" w:rsidRDefault="00F91946" w:rsidP="00F91946">
            <w:pPr>
              <w:pStyle w:val="Paragrafoelenco"/>
              <w:numPr>
                <w:ilvl w:val="1"/>
                <w:numId w:val="10"/>
              </w:numPr>
              <w:spacing w:after="0"/>
            </w:pPr>
            <w:r>
              <w:t>reset(): svuota e nasconde il componente</w:t>
            </w:r>
          </w:p>
          <w:p w14:paraId="5FA5C8C7" w14:textId="2EE1EA84" w:rsidR="00F91946" w:rsidRDefault="00F91946" w:rsidP="00F91946">
            <w:pPr>
              <w:pStyle w:val="Paragrafoelenco"/>
              <w:numPr>
                <w:ilvl w:val="0"/>
                <w:numId w:val="10"/>
              </w:numPr>
              <w:spacing w:after="0" w:line="259" w:lineRule="auto"/>
            </w:pPr>
            <w:r>
              <w:t>Lista</w:t>
            </w:r>
            <w:r>
              <w:t>Appelli</w:t>
            </w:r>
          </w:p>
          <w:p w14:paraId="76146750" w14:textId="67033F48" w:rsidR="00F91946" w:rsidRDefault="00F91946" w:rsidP="00F91946">
            <w:pPr>
              <w:pStyle w:val="Paragrafoelenco"/>
              <w:numPr>
                <w:ilvl w:val="1"/>
                <w:numId w:val="10"/>
              </w:numPr>
              <w:spacing w:after="0" w:line="259" w:lineRule="auto"/>
            </w:pPr>
            <w:r>
              <w:t>show(</w:t>
            </w:r>
            <w:r>
              <w:t>corso</w:t>
            </w:r>
            <w:r>
              <w:t>): ottiene la lista dal server e la mostra</w:t>
            </w:r>
          </w:p>
          <w:p w14:paraId="07CC4CEB" w14:textId="42A7F5A5" w:rsidR="00F91946" w:rsidRDefault="00F91946" w:rsidP="00F91946">
            <w:pPr>
              <w:pStyle w:val="Paragrafoelenco"/>
              <w:numPr>
                <w:ilvl w:val="1"/>
                <w:numId w:val="10"/>
              </w:numPr>
              <w:spacing w:after="0" w:line="259" w:lineRule="auto"/>
            </w:pPr>
            <w:r>
              <w:t>update</w:t>
            </w:r>
            <w:r>
              <w:t>D</w:t>
            </w:r>
            <w:r>
              <w:t>ata(lista): popola la tabella con la lista</w:t>
            </w:r>
          </w:p>
          <w:p w14:paraId="18ACDCBC" w14:textId="77777777" w:rsidR="00F91946" w:rsidRDefault="00F91946" w:rsidP="00F91946">
            <w:pPr>
              <w:pStyle w:val="Paragrafoelenco"/>
              <w:numPr>
                <w:ilvl w:val="1"/>
                <w:numId w:val="10"/>
              </w:numPr>
              <w:spacing w:after="0"/>
            </w:pPr>
            <w:r>
              <w:t>reset(): svuota e nasconde il componente</w:t>
            </w:r>
          </w:p>
          <w:p w14:paraId="3A9CE2A0" w14:textId="309232F0" w:rsidR="00F91946" w:rsidRDefault="00F91946" w:rsidP="00F91946">
            <w:pPr>
              <w:pStyle w:val="Paragrafoelenco"/>
              <w:numPr>
                <w:ilvl w:val="0"/>
                <w:numId w:val="10"/>
              </w:numPr>
              <w:spacing w:after="0" w:line="259" w:lineRule="auto"/>
            </w:pPr>
            <w:r>
              <w:t>Lista</w:t>
            </w:r>
            <w:r>
              <w:t>Iscritti</w:t>
            </w:r>
          </w:p>
          <w:p w14:paraId="2FAEF529" w14:textId="206993DE" w:rsidR="00F91946" w:rsidRDefault="00F91946" w:rsidP="00F91946">
            <w:pPr>
              <w:pStyle w:val="Paragrafoelenco"/>
              <w:numPr>
                <w:ilvl w:val="1"/>
                <w:numId w:val="10"/>
              </w:numPr>
              <w:spacing w:after="0" w:line="259" w:lineRule="auto"/>
            </w:pPr>
            <w:r>
              <w:t>show(</w:t>
            </w:r>
            <w:r>
              <w:t>corso, appello</w:t>
            </w:r>
            <w:r>
              <w:t>): ottiene la lista dal server e la mostra</w:t>
            </w:r>
          </w:p>
          <w:p w14:paraId="65FFE1FC" w14:textId="77777777" w:rsidR="00F91946" w:rsidRDefault="00F91946" w:rsidP="00F91946">
            <w:pPr>
              <w:pStyle w:val="Paragrafoelenco"/>
              <w:numPr>
                <w:ilvl w:val="1"/>
                <w:numId w:val="10"/>
              </w:numPr>
              <w:spacing w:after="0" w:line="259" w:lineRule="auto"/>
            </w:pPr>
            <w:r>
              <w:t>updatedata(lista): popola la tabella con la lista</w:t>
            </w:r>
          </w:p>
          <w:p w14:paraId="61110880" w14:textId="77777777" w:rsidR="00F91946" w:rsidRDefault="00F91946" w:rsidP="00F91946">
            <w:pPr>
              <w:pStyle w:val="Paragrafoelenco"/>
              <w:numPr>
                <w:ilvl w:val="1"/>
                <w:numId w:val="10"/>
              </w:numPr>
              <w:spacing w:after="0"/>
            </w:pPr>
            <w:r>
              <w:t>reset(): svuota e nasconde il componente</w:t>
            </w:r>
          </w:p>
          <w:p w14:paraId="2DA5AC33" w14:textId="77777777" w:rsidR="00F91946" w:rsidRDefault="00F91946" w:rsidP="00F91946">
            <w:pPr>
              <w:pStyle w:val="Paragrafoelenco"/>
              <w:numPr>
                <w:ilvl w:val="1"/>
                <w:numId w:val="10"/>
              </w:numPr>
              <w:spacing w:after="0"/>
            </w:pPr>
            <w:r>
              <w:t>hide(): nasconde il componente senza svuotarlo</w:t>
            </w:r>
          </w:p>
          <w:p w14:paraId="6CB31009" w14:textId="77777777" w:rsidR="00F91946" w:rsidRDefault="00F91946" w:rsidP="00F91946">
            <w:pPr>
              <w:pStyle w:val="Paragrafoelenco"/>
              <w:numPr>
                <w:ilvl w:val="1"/>
                <w:numId w:val="10"/>
              </w:numPr>
              <w:spacing w:after="0"/>
            </w:pPr>
            <w:r>
              <w:t>refresh(): ricarica il componente con corso e data precedenti</w:t>
            </w:r>
          </w:p>
          <w:p w14:paraId="1D38756F" w14:textId="77777777" w:rsidR="00F91946" w:rsidRDefault="00F91946" w:rsidP="00F91946">
            <w:pPr>
              <w:pStyle w:val="Paragrafoelenco"/>
              <w:numPr>
                <w:ilvl w:val="1"/>
                <w:numId w:val="10"/>
              </w:numPr>
              <w:spacing w:after="0"/>
            </w:pPr>
            <w:r>
              <w:t>pubblicaVoti(): invia al server la richiesta di pubblicare</w:t>
            </w:r>
          </w:p>
          <w:p w14:paraId="4E8F7262" w14:textId="77777777" w:rsidR="00F91946" w:rsidRDefault="00F91946" w:rsidP="00F91946">
            <w:pPr>
              <w:pStyle w:val="Paragrafoelenco"/>
              <w:numPr>
                <w:ilvl w:val="1"/>
                <w:numId w:val="10"/>
              </w:numPr>
              <w:spacing w:after="0"/>
            </w:pPr>
            <w:r>
              <w:t>verbalizzaVoti(): invia al server la richiesta di verbalizzare</w:t>
            </w:r>
          </w:p>
          <w:p w14:paraId="06C40447" w14:textId="77777777" w:rsidR="00F91946" w:rsidRDefault="00F91946" w:rsidP="00F91946">
            <w:pPr>
              <w:pStyle w:val="Paragrafoelenco"/>
              <w:numPr>
                <w:ilvl w:val="1"/>
                <w:numId w:val="10"/>
              </w:numPr>
              <w:spacing w:after="0"/>
            </w:pPr>
            <w:r>
              <w:t>(funzione anonima): riordina la tabella in base alla header</w:t>
            </w:r>
          </w:p>
          <w:p w14:paraId="6A3DC473" w14:textId="77777777" w:rsidR="00F91946" w:rsidRDefault="00F91946" w:rsidP="00F91946">
            <w:pPr>
              <w:pStyle w:val="Paragrafoelenco"/>
              <w:numPr>
                <w:ilvl w:val="0"/>
                <w:numId w:val="10"/>
              </w:numPr>
              <w:spacing w:after="0"/>
            </w:pPr>
            <w:r>
              <w:t>ModificaEsito</w:t>
            </w:r>
          </w:p>
          <w:p w14:paraId="0DF6BD70" w14:textId="77777777" w:rsidR="00F91946" w:rsidRDefault="00F91946" w:rsidP="00F91946">
            <w:pPr>
              <w:pStyle w:val="Paragrafoelenco"/>
              <w:numPr>
                <w:ilvl w:val="1"/>
                <w:numId w:val="10"/>
              </w:numPr>
              <w:spacing w:after="0"/>
            </w:pPr>
            <w:r>
              <w:t>show(): ottiene i dati dal server e li mostra</w:t>
            </w:r>
          </w:p>
          <w:p w14:paraId="3D2A1B00" w14:textId="77777777" w:rsidR="00F91946" w:rsidRDefault="00F91946" w:rsidP="00F91946">
            <w:pPr>
              <w:pStyle w:val="Paragrafoelenco"/>
              <w:numPr>
                <w:ilvl w:val="1"/>
                <w:numId w:val="10"/>
              </w:numPr>
              <w:spacing w:after="0"/>
            </w:pPr>
            <w:r>
              <w:t>updateForm(iscrizione): popola il form</w:t>
            </w:r>
          </w:p>
          <w:p w14:paraId="1E96E46E" w14:textId="77777777" w:rsidR="00F91946" w:rsidRDefault="00F91946" w:rsidP="00F91946">
            <w:pPr>
              <w:pStyle w:val="Paragrafoelenco"/>
              <w:numPr>
                <w:ilvl w:val="1"/>
                <w:numId w:val="10"/>
              </w:numPr>
              <w:spacing w:after="0"/>
            </w:pPr>
            <w:r>
              <w:t>reset(): nasconde il componente</w:t>
            </w:r>
          </w:p>
          <w:p w14:paraId="5C5322DF" w14:textId="77777777" w:rsidR="00F91946" w:rsidRDefault="00F91946" w:rsidP="00F91946">
            <w:pPr>
              <w:pStyle w:val="Paragrafoelenco"/>
              <w:numPr>
                <w:ilvl w:val="1"/>
                <w:numId w:val="10"/>
              </w:numPr>
              <w:spacing w:after="0"/>
            </w:pPr>
            <w:r>
              <w:t>modificaVoto(voto): invia al server la richiesta di modificare</w:t>
            </w:r>
          </w:p>
          <w:p w14:paraId="6C6C5DDF" w14:textId="77777777" w:rsidR="00F91946" w:rsidRDefault="00F91946" w:rsidP="00F91946">
            <w:pPr>
              <w:spacing w:after="0"/>
            </w:pPr>
          </w:p>
          <w:p w14:paraId="628F3F5D" w14:textId="77777777" w:rsidR="00F91946" w:rsidRDefault="00F91946" w:rsidP="00F91946">
            <w:pPr>
              <w:spacing w:after="0"/>
            </w:pPr>
          </w:p>
          <w:p w14:paraId="60C5CEB5" w14:textId="77777777" w:rsidR="00F91946" w:rsidRDefault="00F91946" w:rsidP="00F91946">
            <w:pPr>
              <w:pStyle w:val="Paragrafoelenco"/>
              <w:numPr>
                <w:ilvl w:val="0"/>
                <w:numId w:val="12"/>
              </w:numPr>
              <w:spacing w:after="0"/>
            </w:pPr>
            <w:r>
              <w:lastRenderedPageBreak/>
              <w:t>FinestraModale</w:t>
            </w:r>
          </w:p>
          <w:p w14:paraId="3DAE253E" w14:textId="77777777" w:rsidR="00F91946" w:rsidRDefault="00F91946" w:rsidP="00F91946">
            <w:pPr>
              <w:pStyle w:val="Paragrafoelenco"/>
              <w:numPr>
                <w:ilvl w:val="1"/>
                <w:numId w:val="12"/>
              </w:numPr>
              <w:spacing w:after="0"/>
            </w:pPr>
            <w:r>
              <w:t>show(): mostra la finestra con i suoi componenti</w:t>
            </w:r>
          </w:p>
          <w:p w14:paraId="4C17D123" w14:textId="77777777" w:rsidR="00F91946" w:rsidRDefault="00F91946" w:rsidP="00F91946">
            <w:pPr>
              <w:pStyle w:val="Paragrafoelenco"/>
              <w:numPr>
                <w:ilvl w:val="1"/>
                <w:numId w:val="12"/>
              </w:numPr>
              <w:spacing w:after="0"/>
            </w:pPr>
            <w:r>
              <w:t>reset(): nasconde la finestra e svuota la tabella</w:t>
            </w:r>
          </w:p>
          <w:p w14:paraId="022AEF1D" w14:textId="77777777" w:rsidR="00F91946" w:rsidRDefault="00F91946" w:rsidP="00F91946">
            <w:pPr>
              <w:pStyle w:val="Paragrafoelenco"/>
              <w:numPr>
                <w:ilvl w:val="1"/>
                <w:numId w:val="12"/>
              </w:numPr>
              <w:spacing w:after="0"/>
            </w:pPr>
            <w:r>
              <w:t>modificaMultiVoto(multiVoto): invia al server la richiesta di modificare più voti</w:t>
            </w:r>
          </w:p>
          <w:p w14:paraId="35296D1F" w14:textId="77777777" w:rsidR="00F91946" w:rsidRDefault="00F91946" w:rsidP="00F91946">
            <w:pPr>
              <w:pStyle w:val="Paragrafoelenco"/>
              <w:numPr>
                <w:ilvl w:val="1"/>
                <w:numId w:val="12"/>
              </w:numPr>
              <w:spacing w:after="0"/>
            </w:pPr>
            <w:r>
              <w:t>(funzione anonima): raccoglie i voti inseriti e chiama la funzione modificaMultiVoto</w:t>
            </w:r>
          </w:p>
          <w:p w14:paraId="4FC0AEBC" w14:textId="77777777" w:rsidR="005B7C68" w:rsidRDefault="005B7C68" w:rsidP="005B7C68">
            <w:pPr>
              <w:pStyle w:val="Paragrafoelenco"/>
              <w:numPr>
                <w:ilvl w:val="0"/>
                <w:numId w:val="12"/>
              </w:numPr>
              <w:spacing w:after="0"/>
            </w:pPr>
            <w:r>
              <w:t>VisualizzaVerbale</w:t>
            </w:r>
          </w:p>
          <w:p w14:paraId="1E1C5944" w14:textId="77777777" w:rsidR="005B7C68" w:rsidRDefault="005B7C68" w:rsidP="005B7C68">
            <w:pPr>
              <w:pStyle w:val="Paragrafoelenco"/>
              <w:numPr>
                <w:ilvl w:val="1"/>
                <w:numId w:val="12"/>
              </w:numPr>
              <w:spacing w:after="0"/>
            </w:pPr>
            <w:r>
              <w:t>show(codice): ottiene dal server e mostra i dati del verbale</w:t>
            </w:r>
          </w:p>
          <w:p w14:paraId="2A2723EF" w14:textId="77777777" w:rsidR="005B7C68" w:rsidRDefault="005B7C68" w:rsidP="005B7C68">
            <w:pPr>
              <w:pStyle w:val="Paragrafoelenco"/>
              <w:numPr>
                <w:ilvl w:val="1"/>
                <w:numId w:val="12"/>
              </w:numPr>
              <w:spacing w:after="0"/>
            </w:pPr>
            <w:r>
              <w:t>updateData(verbale, listaEsiti): popola la tabella e il form</w:t>
            </w:r>
          </w:p>
          <w:p w14:paraId="0649E168" w14:textId="77777777" w:rsidR="005B7C68" w:rsidRDefault="005B7C68" w:rsidP="005B7C68">
            <w:pPr>
              <w:pStyle w:val="Paragrafoelenco"/>
              <w:numPr>
                <w:ilvl w:val="1"/>
                <w:numId w:val="12"/>
              </w:numPr>
              <w:spacing w:after="0"/>
            </w:pPr>
            <w:r>
              <w:t>reset(): svuota la tabella e nasconde il componente</w:t>
            </w:r>
          </w:p>
          <w:p w14:paraId="50ECEAF1" w14:textId="77777777" w:rsidR="005B7C68" w:rsidRDefault="005B7C68" w:rsidP="005B7C68">
            <w:pPr>
              <w:pStyle w:val="Paragrafoelenco"/>
              <w:numPr>
                <w:ilvl w:val="0"/>
                <w:numId w:val="12"/>
              </w:numPr>
              <w:spacing w:after="0"/>
            </w:pPr>
            <w:r>
              <w:t>ListaVerbali</w:t>
            </w:r>
          </w:p>
          <w:p w14:paraId="537B6D19" w14:textId="77777777" w:rsidR="005B7C68" w:rsidRDefault="005B7C68" w:rsidP="005B7C68">
            <w:pPr>
              <w:pStyle w:val="Paragrafoelenco"/>
              <w:numPr>
                <w:ilvl w:val="1"/>
                <w:numId w:val="12"/>
              </w:numPr>
              <w:spacing w:after="0"/>
            </w:pPr>
            <w:r>
              <w:t>show(): ottiene la lista e la mostra</w:t>
            </w:r>
          </w:p>
          <w:p w14:paraId="3EEC2935" w14:textId="77777777" w:rsidR="005B7C68" w:rsidRDefault="005B7C68" w:rsidP="005B7C68">
            <w:pPr>
              <w:pStyle w:val="Paragrafoelenco"/>
              <w:numPr>
                <w:ilvl w:val="1"/>
                <w:numId w:val="12"/>
              </w:numPr>
              <w:spacing w:after="0"/>
            </w:pPr>
            <w:r>
              <w:t>updateData(verbali): popola la tabella</w:t>
            </w:r>
          </w:p>
          <w:p w14:paraId="5DDCC6E8" w14:textId="551CA1D9" w:rsidR="005B7C68" w:rsidRDefault="005B7C68" w:rsidP="005B7C68">
            <w:pPr>
              <w:pStyle w:val="Paragrafoelenco"/>
              <w:numPr>
                <w:ilvl w:val="1"/>
                <w:numId w:val="12"/>
              </w:numPr>
              <w:spacing w:after="0"/>
            </w:pPr>
            <w:r>
              <w:t>reset(): svuota la tabella e nasconde il componente</w:t>
            </w:r>
          </w:p>
        </w:tc>
        <w:tc>
          <w:tcPr>
            <w:tcW w:w="7139" w:type="dxa"/>
          </w:tcPr>
          <w:p w14:paraId="44BB3DD1" w14:textId="77777777" w:rsidR="009F750D" w:rsidRDefault="009F750D" w:rsidP="00040F6F">
            <w:pPr>
              <w:spacing w:after="0"/>
            </w:pPr>
            <w:r>
              <w:lastRenderedPageBreak/>
              <w:t>Studente:</w:t>
            </w:r>
          </w:p>
          <w:p w14:paraId="33A43B31" w14:textId="77777777" w:rsidR="009F750D" w:rsidRDefault="009F750D" w:rsidP="00F12FB3">
            <w:pPr>
              <w:pStyle w:val="Paragrafoelenco"/>
              <w:numPr>
                <w:ilvl w:val="0"/>
                <w:numId w:val="11"/>
              </w:numPr>
              <w:spacing w:after="0"/>
            </w:pPr>
            <w:r>
              <w:t>NomeStudente</w:t>
            </w:r>
          </w:p>
          <w:p w14:paraId="1C5BAE1F" w14:textId="1383B13D" w:rsidR="009F750D" w:rsidRDefault="009F750D" w:rsidP="00F12FB3">
            <w:pPr>
              <w:pStyle w:val="Paragrafoelenco"/>
              <w:numPr>
                <w:ilvl w:val="1"/>
                <w:numId w:val="11"/>
              </w:numPr>
              <w:spacing w:after="0"/>
            </w:pPr>
            <w:r>
              <w:t>show(): mostra il nome dello studente</w:t>
            </w:r>
          </w:p>
          <w:p w14:paraId="3F6B9F80" w14:textId="79F0DC33" w:rsidR="009F750D" w:rsidRDefault="009F750D" w:rsidP="009F750D">
            <w:pPr>
              <w:pStyle w:val="Paragrafoelenco"/>
              <w:numPr>
                <w:ilvl w:val="0"/>
                <w:numId w:val="11"/>
              </w:numPr>
              <w:spacing w:after="0"/>
            </w:pPr>
            <w:r>
              <w:t>ButtonIndietro</w:t>
            </w:r>
          </w:p>
          <w:p w14:paraId="32D7724E" w14:textId="076BBBD8" w:rsidR="009F750D" w:rsidRDefault="009F750D" w:rsidP="009F750D">
            <w:pPr>
              <w:pStyle w:val="Paragrafoelenco"/>
              <w:numPr>
                <w:ilvl w:val="1"/>
                <w:numId w:val="11"/>
              </w:numPr>
              <w:spacing w:after="0"/>
            </w:pPr>
            <w:r>
              <w:t>init(): imposta il ritorno al login come azione</w:t>
            </w:r>
          </w:p>
          <w:p w14:paraId="0A8D6EAE" w14:textId="11E72C3A" w:rsidR="009F750D" w:rsidRDefault="009F750D" w:rsidP="009F750D">
            <w:pPr>
              <w:pStyle w:val="Paragrafoelenco"/>
              <w:numPr>
                <w:ilvl w:val="1"/>
                <w:numId w:val="11"/>
              </w:numPr>
              <w:spacing w:after="0"/>
            </w:pPr>
            <w:r>
              <w:t>evolve(): imposta il ritorno alla home come azione</w:t>
            </w:r>
          </w:p>
          <w:p w14:paraId="2F9C8B6D" w14:textId="1AA2C09A" w:rsidR="009F750D" w:rsidRDefault="009F750D" w:rsidP="009F750D">
            <w:pPr>
              <w:pStyle w:val="Paragrafoelenco"/>
              <w:numPr>
                <w:ilvl w:val="0"/>
                <w:numId w:val="11"/>
              </w:numPr>
              <w:spacing w:after="0"/>
            </w:pPr>
            <w:r>
              <w:t>AnchorLogout</w:t>
            </w:r>
          </w:p>
          <w:p w14:paraId="18574A19" w14:textId="5B899C67" w:rsidR="009F750D" w:rsidRDefault="009F750D" w:rsidP="009F750D">
            <w:pPr>
              <w:pStyle w:val="Paragrafoelenco"/>
              <w:numPr>
                <w:ilvl w:val="0"/>
                <w:numId w:val="11"/>
              </w:numPr>
              <w:spacing w:after="0"/>
            </w:pPr>
            <w:r>
              <w:t>AnchorHome</w:t>
            </w:r>
          </w:p>
          <w:p w14:paraId="01A73F72" w14:textId="3C0E8F52" w:rsidR="009F750D" w:rsidRDefault="009F750D" w:rsidP="009F750D">
            <w:pPr>
              <w:pStyle w:val="Paragrafoelenco"/>
              <w:numPr>
                <w:ilvl w:val="0"/>
                <w:numId w:val="11"/>
              </w:numPr>
              <w:spacing w:after="0"/>
            </w:pPr>
            <w:r>
              <w:t>ListaCorsi</w:t>
            </w:r>
          </w:p>
          <w:p w14:paraId="45DEC29C" w14:textId="4C30FE01" w:rsidR="009F750D" w:rsidRDefault="009F750D" w:rsidP="009F750D">
            <w:pPr>
              <w:pStyle w:val="Paragrafoelenco"/>
              <w:numPr>
                <w:ilvl w:val="1"/>
                <w:numId w:val="11"/>
              </w:numPr>
              <w:spacing w:after="0"/>
            </w:pPr>
            <w:r>
              <w:t>show(): ottiene la lista dal server e la mostra</w:t>
            </w:r>
          </w:p>
          <w:p w14:paraId="5B91B8A8" w14:textId="6C4FD3D0" w:rsidR="009F750D" w:rsidRDefault="009F750D" w:rsidP="009F750D">
            <w:pPr>
              <w:pStyle w:val="Paragrafoelenco"/>
              <w:numPr>
                <w:ilvl w:val="1"/>
                <w:numId w:val="11"/>
              </w:numPr>
              <w:spacing w:after="0"/>
            </w:pPr>
            <w:r>
              <w:t>updateData(lista): popola la tabella con la lista di corsi passata</w:t>
            </w:r>
          </w:p>
          <w:p w14:paraId="6A7C6F74" w14:textId="480C9FD6" w:rsidR="009F750D" w:rsidRDefault="009F750D" w:rsidP="009F750D">
            <w:pPr>
              <w:pStyle w:val="Paragrafoelenco"/>
              <w:numPr>
                <w:ilvl w:val="1"/>
                <w:numId w:val="11"/>
              </w:numPr>
              <w:spacing w:after="0"/>
            </w:pPr>
            <w:r>
              <w:t>reset(): svuota e nasconde il componente</w:t>
            </w:r>
          </w:p>
          <w:p w14:paraId="28DC04BA" w14:textId="787353C3" w:rsidR="009F750D" w:rsidRDefault="009F750D" w:rsidP="009F750D">
            <w:pPr>
              <w:pStyle w:val="Paragrafoelenco"/>
              <w:numPr>
                <w:ilvl w:val="0"/>
                <w:numId w:val="11"/>
              </w:numPr>
              <w:spacing w:after="0"/>
            </w:pPr>
            <w:r>
              <w:t>ListaAppelli</w:t>
            </w:r>
          </w:p>
          <w:p w14:paraId="046C1F2E" w14:textId="4EBAB1B6" w:rsidR="009F750D" w:rsidRDefault="009F750D" w:rsidP="009F750D">
            <w:pPr>
              <w:pStyle w:val="Paragrafoelenco"/>
              <w:numPr>
                <w:ilvl w:val="1"/>
                <w:numId w:val="11"/>
              </w:numPr>
              <w:spacing w:after="0" w:line="259" w:lineRule="auto"/>
            </w:pPr>
            <w:r>
              <w:t>show(nomeCorso): ottiene la lista dal server e la mostra</w:t>
            </w:r>
          </w:p>
          <w:p w14:paraId="42F4CFA6" w14:textId="7A94FE7A" w:rsidR="009F750D" w:rsidRDefault="009F750D" w:rsidP="009F750D">
            <w:pPr>
              <w:pStyle w:val="Paragrafoelenco"/>
              <w:numPr>
                <w:ilvl w:val="1"/>
                <w:numId w:val="11"/>
              </w:numPr>
              <w:spacing w:after="0" w:line="259" w:lineRule="auto"/>
            </w:pPr>
            <w:r>
              <w:t>updateData(lista): popola la tabella con la lista di appelli passata</w:t>
            </w:r>
          </w:p>
          <w:p w14:paraId="44CEE607" w14:textId="77777777" w:rsidR="009F750D" w:rsidRDefault="009F750D" w:rsidP="009F750D">
            <w:pPr>
              <w:pStyle w:val="Paragrafoelenco"/>
              <w:numPr>
                <w:ilvl w:val="1"/>
                <w:numId w:val="11"/>
              </w:numPr>
              <w:spacing w:after="0" w:line="259" w:lineRule="auto"/>
            </w:pPr>
            <w:r>
              <w:t>reset(): svuota e nasconde il componente</w:t>
            </w:r>
          </w:p>
          <w:p w14:paraId="3B3F3F4C" w14:textId="515A2E4E" w:rsidR="009F750D" w:rsidRDefault="009F750D" w:rsidP="009F750D">
            <w:pPr>
              <w:pStyle w:val="Paragrafoelenco"/>
              <w:numPr>
                <w:ilvl w:val="0"/>
                <w:numId w:val="11"/>
              </w:numPr>
              <w:spacing w:after="0"/>
            </w:pPr>
            <w:r>
              <w:t>EsitoEsame:</w:t>
            </w:r>
          </w:p>
          <w:p w14:paraId="60E6E5DC" w14:textId="5E8C00CF" w:rsidR="009F750D" w:rsidRDefault="009F750D" w:rsidP="009F750D">
            <w:pPr>
              <w:pStyle w:val="Paragrafoelenco"/>
              <w:numPr>
                <w:ilvl w:val="1"/>
                <w:numId w:val="11"/>
              </w:numPr>
              <w:spacing w:after="0"/>
            </w:pPr>
            <w:r>
              <w:t>show(nomeCorso, dataAppello): ottiene l’esito dal server e lo mostra</w:t>
            </w:r>
          </w:p>
          <w:p w14:paraId="2EBEFAC5" w14:textId="04F18CB8" w:rsidR="009F750D" w:rsidRDefault="009F750D" w:rsidP="009F750D">
            <w:pPr>
              <w:pStyle w:val="Paragrafoelenco"/>
              <w:numPr>
                <w:ilvl w:val="1"/>
                <w:numId w:val="11"/>
              </w:numPr>
              <w:spacing w:after="0"/>
            </w:pPr>
            <w:r>
              <w:t>updateForm(iscrizione): popola il form vero e proprio</w:t>
            </w:r>
          </w:p>
          <w:p w14:paraId="1AE1EB61" w14:textId="37CF3781" w:rsidR="009F750D" w:rsidRDefault="009F750D" w:rsidP="009F750D">
            <w:pPr>
              <w:pStyle w:val="Paragrafoelenco"/>
              <w:numPr>
                <w:ilvl w:val="1"/>
                <w:numId w:val="11"/>
              </w:numPr>
              <w:spacing w:after="0"/>
            </w:pPr>
            <w:r>
              <w:t>reset(): nasconde il componente</w:t>
            </w:r>
          </w:p>
          <w:p w14:paraId="1455806B" w14:textId="37A9900A" w:rsidR="009F750D" w:rsidRDefault="009F750D" w:rsidP="009F750D">
            <w:pPr>
              <w:pStyle w:val="Paragrafoelenco"/>
              <w:numPr>
                <w:ilvl w:val="1"/>
                <w:numId w:val="11"/>
              </w:numPr>
              <w:spacing w:after="0"/>
            </w:pPr>
            <w:r>
              <w:t>rifiutaEsito(): invia al server la richiesta di rifiuto, poi aggiorna la pagina</w:t>
            </w:r>
          </w:p>
          <w:p w14:paraId="63C99AF4" w14:textId="79403204" w:rsidR="009F750D" w:rsidRDefault="009F750D" w:rsidP="009F750D">
            <w:pPr>
              <w:pStyle w:val="Paragrafoelenco"/>
              <w:numPr>
                <w:ilvl w:val="0"/>
                <w:numId w:val="11"/>
              </w:numPr>
              <w:spacing w:after="0"/>
            </w:pPr>
            <w:r>
              <w:t>MessaggioPopup:</w:t>
            </w:r>
          </w:p>
          <w:p w14:paraId="5AB06F42" w14:textId="3B94867C" w:rsidR="009F750D" w:rsidRDefault="009F750D" w:rsidP="009F750D">
            <w:pPr>
              <w:pStyle w:val="Paragrafoelenco"/>
              <w:numPr>
                <w:ilvl w:val="1"/>
                <w:numId w:val="11"/>
              </w:numPr>
              <w:spacing w:after="0"/>
            </w:pPr>
            <w:r>
              <w:t>show(messaggio, onConferma, onCancella): mostra il popup di conferma ed esegue una delle due funzioni passate</w:t>
            </w:r>
          </w:p>
          <w:p w14:paraId="0698F7BD" w14:textId="64BDEDDF" w:rsidR="009F750D" w:rsidRDefault="009F750D" w:rsidP="009F750D">
            <w:pPr>
              <w:pStyle w:val="Paragrafoelenco"/>
              <w:numPr>
                <w:ilvl w:val="1"/>
                <w:numId w:val="11"/>
              </w:numPr>
              <w:spacing w:after="0"/>
            </w:pPr>
            <w:r>
              <w:t>close(): nasconde il componente</w:t>
            </w:r>
          </w:p>
          <w:p w14:paraId="774333D6" w14:textId="3F6BBA4A" w:rsidR="009F750D" w:rsidRDefault="009F750D" w:rsidP="00F12FB3">
            <w:pPr>
              <w:spacing w:after="0"/>
            </w:pPr>
          </w:p>
        </w:tc>
      </w:tr>
    </w:tbl>
    <w:p w14:paraId="6BB85BD8" w14:textId="2FAB40CB" w:rsidR="00040F6F" w:rsidRDefault="00040F6F" w:rsidP="00023CB5">
      <w:pPr>
        <w:pStyle w:val="Sottoargomento"/>
        <w:spacing w:before="120"/>
      </w:pPr>
      <w:r>
        <w:t>Gestione degli eventi</w:t>
      </w:r>
      <w:r w:rsidR="00F56B02">
        <w:t xml:space="preserve"> – Entrambi i profili</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40F6F" w14:paraId="309B1459" w14:textId="77777777" w:rsidTr="00264794">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4B50C86F" w14:textId="22A97814" w:rsidR="00040F6F" w:rsidRPr="00040F6F" w:rsidRDefault="00E80503" w:rsidP="00040F6F">
            <w:pPr>
              <w:spacing w:after="0"/>
              <w:jc w:val="center"/>
            </w:pPr>
            <w:r>
              <w:t>Client</w:t>
            </w:r>
            <w:r w:rsidR="00040F6F" w:rsidRPr="00040F6F">
              <w:t xml:space="preserve"> side</w:t>
            </w:r>
          </w:p>
        </w:tc>
        <w:tc>
          <w:tcPr>
            <w:tcW w:w="7139" w:type="dxa"/>
            <w:gridSpan w:val="2"/>
            <w:tcBorders>
              <w:left w:val="single" w:sz="4" w:space="0" w:color="auto"/>
              <w:bottom w:val="single" w:sz="4" w:space="0" w:color="auto"/>
            </w:tcBorders>
          </w:tcPr>
          <w:p w14:paraId="1F523A80" w14:textId="1D263EA5" w:rsidR="00040F6F" w:rsidRDefault="00E80503" w:rsidP="00040F6F">
            <w:pPr>
              <w:spacing w:after="0"/>
              <w:jc w:val="center"/>
              <w:cnfStyle w:val="100000000000" w:firstRow="1" w:lastRow="0" w:firstColumn="0" w:lastColumn="0" w:oddVBand="0" w:evenVBand="0" w:oddHBand="0" w:evenHBand="0" w:firstRowFirstColumn="0" w:firstRowLastColumn="0" w:lastRowFirstColumn="0" w:lastRowLastColumn="0"/>
            </w:pPr>
            <w:r>
              <w:t>Server</w:t>
            </w:r>
            <w:r w:rsidR="00040F6F">
              <w:t xml:space="preserve"> side</w:t>
            </w:r>
          </w:p>
        </w:tc>
      </w:tr>
      <w:tr w:rsidR="00040F6F" w14:paraId="684B63D7"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7A8BABB9" w14:textId="2D2A5073" w:rsidR="00040F6F" w:rsidRPr="00264794" w:rsidRDefault="00264794" w:rsidP="00264794">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B47DBA1" w14:textId="644D30FF"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6EC1A067" w14:textId="241CA279"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759B77AF" w14:textId="7EA63BA2" w:rsidR="00040F6F" w:rsidRPr="00264794"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D1384E" w14:paraId="25F59890"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223F99F" w14:textId="284E7A5E" w:rsidR="00D1384E" w:rsidRPr="00E80503" w:rsidRDefault="00F56B02" w:rsidP="00E80503">
            <w:pPr>
              <w:spacing w:after="0"/>
              <w:jc w:val="left"/>
              <w:rPr>
                <w:b w:val="0"/>
                <w:bCs w:val="0"/>
                <w:color w:val="000000" w:themeColor="text1"/>
              </w:rPr>
            </w:pPr>
            <w:r>
              <w:rPr>
                <w:b w:val="0"/>
                <w:bCs w:val="0"/>
                <w:color w:val="000000" w:themeColor="text1"/>
              </w:rPr>
              <w:t xml:space="preserve">Index </w:t>
            </w:r>
            <m:oMath>
              <m:r>
                <m:rPr>
                  <m:sty m:val="bi"/>
                </m:rPr>
                <w:rPr>
                  <w:rFonts w:ascii="Cambria Math" w:hAnsi="Cambria Math"/>
                  <w:color w:val="000000" w:themeColor="text1"/>
                </w:rPr>
                <m:t>→</m:t>
              </m:r>
            </m:oMath>
            <w:r>
              <w:rPr>
                <w:rFonts w:eastAsiaTheme="minorEastAsia"/>
                <w:b w:val="0"/>
                <w:bCs w:val="0"/>
                <w:color w:val="000000" w:themeColor="text1"/>
              </w:rPr>
              <w:t xml:space="preserve"> href profilo </w:t>
            </w:r>
            <m:oMath>
              <m:r>
                <m:rPr>
                  <m:sty m:val="bi"/>
                </m:rPr>
                <w:rPr>
                  <w:rFonts w:ascii="Cambria Math" w:hAnsi="Cambria Math"/>
                  <w:color w:val="000000" w:themeColor="text1"/>
                </w:rPr>
                <m:t>→</m:t>
              </m:r>
            </m:oMath>
            <w:r>
              <w:rPr>
                <w:rFonts w:eastAsiaTheme="minorEastAsia"/>
                <w:b w:val="0"/>
                <w:bCs w:val="0"/>
                <w:color w:val="000000" w:themeColor="text1"/>
              </w:rPr>
              <w:t xml:space="preserve"> click</w:t>
            </w:r>
          </w:p>
        </w:tc>
        <w:tc>
          <w:tcPr>
            <w:tcW w:w="3569" w:type="dxa"/>
            <w:tcBorders>
              <w:left w:val="single" w:sz="4" w:space="0" w:color="auto"/>
              <w:right w:val="single" w:sz="4" w:space="0" w:color="auto"/>
            </w:tcBorders>
            <w:vAlign w:val="center"/>
          </w:tcPr>
          <w:p w14:paraId="592BFA84" w14:textId="0CAC7BEC" w:rsidR="00D1384E"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Gestore href (vai al login)</w:t>
            </w:r>
          </w:p>
        </w:tc>
        <w:tc>
          <w:tcPr>
            <w:tcW w:w="5331" w:type="dxa"/>
            <w:tcBorders>
              <w:left w:val="single" w:sz="4" w:space="0" w:color="auto"/>
              <w:right w:val="single" w:sz="4" w:space="0" w:color="auto"/>
            </w:tcBorders>
            <w:vAlign w:val="center"/>
          </w:tcPr>
          <w:p w14:paraId="07367BD0" w14:textId="480B68E2"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0389694" w14:textId="78C3900C"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40F6F" w14:paraId="22785309"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857A0" w14:textId="191E67D6" w:rsidR="00040F6F" w:rsidRPr="00E80503" w:rsidRDefault="00E80503" w:rsidP="00E80503">
            <w:pPr>
              <w:spacing w:after="0"/>
              <w:jc w:val="left"/>
              <w:rPr>
                <w:b w:val="0"/>
                <w:bCs w:val="0"/>
                <w:color w:val="000000" w:themeColor="text1"/>
              </w:rPr>
            </w:pPr>
            <w:r w:rsidRPr="00E80503">
              <w:rPr>
                <w:b w:val="0"/>
                <w:bCs w:val="0"/>
                <w:color w:val="000000" w:themeColor="text1"/>
              </w:rPr>
              <w:t xml:space="preserve">Login </w:t>
            </w:r>
            <m:oMath>
              <m:r>
                <m:rPr>
                  <m:sty m:val="bi"/>
                </m:rPr>
                <w:rPr>
                  <w:rFonts w:ascii="Cambria Math" w:hAnsi="Cambria Math"/>
                  <w:color w:val="000000" w:themeColor="text1"/>
                </w:rPr>
                <m:t>→</m:t>
              </m:r>
            </m:oMath>
            <w:r w:rsidRPr="00E80503">
              <w:rPr>
                <w:rFonts w:eastAsiaTheme="minorEastAsia"/>
                <w:b w:val="0"/>
                <w:bCs w:val="0"/>
                <w:color w:val="000000" w:themeColor="text1"/>
              </w:rPr>
              <w:t xml:space="preserve"> form </w:t>
            </w:r>
            <m:oMath>
              <m:r>
                <m:rPr>
                  <m:sty m:val="bi"/>
                </m:rPr>
                <w:rPr>
                  <w:rFonts w:ascii="Cambria Math" w:eastAsiaTheme="minorEastAsia" w:hAnsi="Cambria Math"/>
                  <w:color w:val="000000" w:themeColor="text1"/>
                </w:rPr>
                <m:t>→</m:t>
              </m:r>
            </m:oMath>
            <w:r w:rsidRPr="00E80503">
              <w:rPr>
                <w:rFonts w:eastAsiaTheme="minorEastAsia"/>
                <w:b w:val="0"/>
                <w:bCs w:val="0"/>
                <w:color w:val="000000" w:themeColor="text1"/>
              </w:rPr>
              <w:t xml:space="preserve"> submit (studente e docente</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65F65EED" w14:textId="77B2BC80"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37A4A714" w14:textId="59EE0135"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w:t>
            </w:r>
            <w:r w:rsidR="00F56B02">
              <w:rPr>
                <w:color w:val="000000" w:themeColor="text1"/>
              </w:rPr>
              <w:t xml:space="preserve"> (</w:t>
            </w:r>
            <w:r>
              <w:rPr>
                <w:color w:val="000000" w:themeColor="text1"/>
              </w:rPr>
              <w:t>username, password, profilo</w:t>
            </w:r>
            <w:r w:rsidR="00F56B02">
              <w:rPr>
                <w:color w:val="000000" w:themeColor="text1"/>
              </w:rPr>
              <w:t>)</w:t>
            </w:r>
          </w:p>
        </w:tc>
        <w:tc>
          <w:tcPr>
            <w:tcW w:w="1808" w:type="dxa"/>
            <w:tcBorders>
              <w:left w:val="single" w:sz="4" w:space="0" w:color="auto"/>
            </w:tcBorders>
            <w:vAlign w:val="center"/>
          </w:tcPr>
          <w:p w14:paraId="42AA8335" w14:textId="72C6AE9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VerificaLogin</w:t>
            </w:r>
          </w:p>
        </w:tc>
      </w:tr>
      <w:tr w:rsidR="00040F6F" w14:paraId="1ADDDD2E"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D163E62" w14:textId="253F178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load</w:t>
            </w:r>
          </w:p>
        </w:tc>
        <w:tc>
          <w:tcPr>
            <w:tcW w:w="3569" w:type="dxa"/>
            <w:tcBorders>
              <w:left w:val="single" w:sz="4" w:space="0" w:color="auto"/>
              <w:right w:val="single" w:sz="4" w:space="0" w:color="auto"/>
            </w:tcBorders>
            <w:vAlign w:val="center"/>
          </w:tcPr>
          <w:p w14:paraId="596425B1" w14:textId="7B4A7FE8"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7206ED4F" w14:textId="1AB126F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ECAF320" w14:textId="4721D317"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Corsi</w:t>
            </w:r>
          </w:p>
        </w:tc>
      </w:tr>
      <w:tr w:rsidR="00F56B02" w:rsidRPr="00F56B02" w14:paraId="581338F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D092C56" w14:textId="08B5B614"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“indietro”</w:t>
            </w:r>
          </w:p>
        </w:tc>
        <w:tc>
          <w:tcPr>
            <w:tcW w:w="3569" w:type="dxa"/>
            <w:tcBorders>
              <w:left w:val="single" w:sz="4" w:space="0" w:color="auto"/>
              <w:right w:val="single" w:sz="4" w:space="0" w:color="auto"/>
            </w:tcBorders>
            <w:vAlign w:val="center"/>
          </w:tcPr>
          <w:p w14:paraId="23F6C1ED" w14:textId="4A00E463" w:rsidR="00F56B02" w:rsidRP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F56B02">
              <w:rPr>
                <w:color w:val="000000" w:themeColor="text1"/>
              </w:rPr>
              <w:t>Gestore href (vai a sce</w:t>
            </w:r>
            <w:r>
              <w:rPr>
                <w:color w:val="000000" w:themeColor="text1"/>
              </w:rPr>
              <w:t>lta profilo)</w:t>
            </w:r>
          </w:p>
        </w:tc>
        <w:tc>
          <w:tcPr>
            <w:tcW w:w="5331" w:type="dxa"/>
            <w:tcBorders>
              <w:left w:val="single" w:sz="4" w:space="0" w:color="auto"/>
              <w:right w:val="single" w:sz="4" w:space="0" w:color="auto"/>
            </w:tcBorders>
            <w:vAlign w:val="center"/>
          </w:tcPr>
          <w:p w14:paraId="4C7A5D0A" w14:textId="6033320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D502E77" w14:textId="2712898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F56B02" w:rsidRPr="00F56B02" w14:paraId="4DD951C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A23DF49" w14:textId="547F9010"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“logout”</w:t>
            </w:r>
          </w:p>
        </w:tc>
        <w:tc>
          <w:tcPr>
            <w:tcW w:w="3569" w:type="dxa"/>
            <w:tcBorders>
              <w:left w:val="single" w:sz="4" w:space="0" w:color="auto"/>
              <w:right w:val="single" w:sz="4" w:space="0" w:color="auto"/>
            </w:tcBorders>
            <w:vAlign w:val="center"/>
          </w:tcPr>
          <w:p w14:paraId="7D39E64E" w14:textId="5A1D1FF6"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31454908" w14:textId="70CF6A70"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4A0F73C6" w14:textId="2B022BCB"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Logout</w:t>
            </w:r>
          </w:p>
        </w:tc>
      </w:tr>
      <w:tr w:rsidR="00F56B02" w:rsidRPr="00F56B02" w14:paraId="7B3D3F1E"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F4C6BCD" w14:textId="0C8ABDA5"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“home”</w:t>
            </w:r>
          </w:p>
        </w:tc>
        <w:tc>
          <w:tcPr>
            <w:tcW w:w="3569" w:type="dxa"/>
            <w:tcBorders>
              <w:left w:val="single" w:sz="4" w:space="0" w:color="auto"/>
              <w:right w:val="single" w:sz="4" w:space="0" w:color="auto"/>
            </w:tcBorders>
            <w:vAlign w:val="center"/>
          </w:tcPr>
          <w:p w14:paraId="11D07031" w14:textId="06D341D7" w:rsid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(torna alla home)</w:t>
            </w:r>
          </w:p>
        </w:tc>
        <w:tc>
          <w:tcPr>
            <w:tcW w:w="5331" w:type="dxa"/>
            <w:tcBorders>
              <w:left w:val="single" w:sz="4" w:space="0" w:color="auto"/>
              <w:right w:val="single" w:sz="4" w:space="0" w:color="auto"/>
            </w:tcBorders>
            <w:vAlign w:val="center"/>
          </w:tcPr>
          <w:p w14:paraId="046CBDAE" w14:textId="2EF8FD01"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AB56053" w14:textId="60FECC70" w:rsid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40F6F" w14:paraId="74DBF241"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C7AFD49" w14:textId="2F22093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corso</w:t>
            </w:r>
          </w:p>
        </w:tc>
        <w:tc>
          <w:tcPr>
            <w:tcW w:w="3569" w:type="dxa"/>
            <w:tcBorders>
              <w:left w:val="single" w:sz="4" w:space="0" w:color="auto"/>
              <w:right w:val="single" w:sz="4" w:space="0" w:color="auto"/>
            </w:tcBorders>
            <w:vAlign w:val="center"/>
          </w:tcPr>
          <w:p w14:paraId="2553AF9D" w14:textId="614C5C5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1684E890" w14:textId="3C779D0C"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(profilo, </w:t>
            </w:r>
            <w:r w:rsidR="00516FD4">
              <w:rPr>
                <w:color w:val="000000" w:themeColor="text1"/>
              </w:rPr>
              <w:t>c</w:t>
            </w:r>
            <w:r>
              <w:rPr>
                <w:color w:val="000000" w:themeColor="text1"/>
              </w:rPr>
              <w:t>orso)</w:t>
            </w:r>
          </w:p>
        </w:tc>
        <w:tc>
          <w:tcPr>
            <w:tcW w:w="1808" w:type="dxa"/>
            <w:tcBorders>
              <w:left w:val="single" w:sz="4" w:space="0" w:color="auto"/>
            </w:tcBorders>
            <w:vAlign w:val="center"/>
          </w:tcPr>
          <w:p w14:paraId="03DA9D94" w14:textId="47A71ABA"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Appelli</w:t>
            </w:r>
          </w:p>
        </w:tc>
      </w:tr>
    </w:tbl>
    <w:p w14:paraId="02CBEFDC" w14:textId="77777777" w:rsidR="00023CB5" w:rsidRDefault="00023CB5" w:rsidP="00F56B02">
      <w:pPr>
        <w:pStyle w:val="Sottoargomento"/>
        <w:spacing w:before="120"/>
      </w:pPr>
    </w:p>
    <w:p w14:paraId="23E44042" w14:textId="5C08BB96" w:rsidR="00040F6F" w:rsidRPr="00023CB5" w:rsidRDefault="00023CB5" w:rsidP="00023CB5">
      <w:pPr>
        <w:pStyle w:val="Sottoargomento"/>
      </w:pPr>
      <w:r>
        <w:br w:type="page"/>
      </w:r>
      <w:r w:rsidR="00F56B02">
        <w:lastRenderedPageBreak/>
        <w:t>Gestione degli eventi – Solo studente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F56B02" w14:paraId="3B43483F"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BD4AAF8" w14:textId="77777777" w:rsidR="00F56B02" w:rsidRPr="00040F6F" w:rsidRDefault="00F56B0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68AFCC73" w14:textId="77777777" w:rsidR="00F56B02" w:rsidRDefault="00F56B0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F56B02" w14:paraId="5307DA06"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1F376504" w14:textId="77777777" w:rsidR="00F56B02" w:rsidRPr="00264794" w:rsidRDefault="00F56B0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2B2B12E9"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2E8140EC"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FA47421" w14:textId="77777777" w:rsidR="00F56B02" w:rsidRPr="00264794"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F56B02" w14:paraId="763B724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F43EF52" w14:textId="0F36E1B0" w:rsidR="00F56B02" w:rsidRPr="00E80503" w:rsidRDefault="00F56B0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1C410026" w14:textId="3B13033C" w:rsidR="00F56B02" w:rsidRDefault="00F56B0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04AF5FE4" w14:textId="284E3BB3" w:rsidR="00F56B02" w:rsidRDefault="00F56B02" w:rsidP="00516FD4">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w:t>
            </w:r>
            <w:r w:rsidR="00516FD4">
              <w:rPr>
                <w:color w:val="000000" w:themeColor="text1"/>
              </w:rPr>
              <w:t>filo</w:t>
            </w:r>
            <w:r>
              <w:rPr>
                <w:color w:val="000000" w:themeColor="text1"/>
              </w:rPr>
              <w:t xml:space="preserve">, </w:t>
            </w:r>
            <w:r w:rsidR="00516FD4">
              <w:rPr>
                <w:color w:val="000000" w:themeColor="text1"/>
              </w:rPr>
              <w:t>c</w:t>
            </w:r>
            <w:r>
              <w:rPr>
                <w:color w:val="000000" w:themeColor="text1"/>
              </w:rPr>
              <w:t>orso, dataAppello)</w:t>
            </w:r>
          </w:p>
        </w:tc>
        <w:tc>
          <w:tcPr>
            <w:tcW w:w="1808" w:type="dxa"/>
            <w:tcBorders>
              <w:left w:val="single" w:sz="4" w:space="0" w:color="auto"/>
            </w:tcBorders>
            <w:vAlign w:val="center"/>
          </w:tcPr>
          <w:p w14:paraId="56FE5623" w14:textId="72E4C83E" w:rsidR="00F56B02" w:rsidRDefault="00516FD4" w:rsidP="00516FD4">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516FD4" w:rsidRPr="00516FD4" w14:paraId="29E922D8"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9F9F411" w14:textId="51843DED" w:rsidR="00516FD4" w:rsidRPr="00516FD4" w:rsidRDefault="00516FD4" w:rsidP="0060615D">
            <w:pPr>
              <w:spacing w:after="0"/>
              <w:jc w:val="left"/>
              <w:rPr>
                <w:b w:val="0"/>
                <w:bCs w:val="0"/>
                <w:color w:val="000000" w:themeColor="text1"/>
              </w:rPr>
            </w:pPr>
            <w:r w:rsidRPr="00516FD4">
              <w:rPr>
                <w:b w:val="0"/>
                <w:bCs w:val="0"/>
                <w:color w:val="000000" w:themeColor="text1"/>
              </w:rPr>
              <w:t xml:space="preserve">Home (esito)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3515297C" w14:textId="60E29B09" w:rsidR="00516FD4" w:rsidRP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(refreshPage)</w:t>
            </w:r>
          </w:p>
        </w:tc>
        <w:tc>
          <w:tcPr>
            <w:tcW w:w="5331" w:type="dxa"/>
            <w:tcBorders>
              <w:left w:val="single" w:sz="4" w:space="0" w:color="auto"/>
              <w:right w:val="single" w:sz="4" w:space="0" w:color="auto"/>
            </w:tcBorders>
            <w:vAlign w:val="center"/>
          </w:tcPr>
          <w:p w14:paraId="07E556D0" w14:textId="607907DE" w:rsidR="00516FD4" w:rsidRPr="00516FD4" w:rsidRDefault="00516FD4" w:rsidP="00516FD4">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4401819" w14:textId="2D6CCEE8" w:rsidR="00516FD4" w:rsidRP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516FD4" w:rsidRPr="00516FD4" w14:paraId="38D44E1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8B9E9FB" w14:textId="4C0D48FD" w:rsidR="00516FD4" w:rsidRPr="00516FD4" w:rsidRDefault="00516FD4" w:rsidP="0060615D">
            <w:pPr>
              <w:spacing w:after="0"/>
              <w:jc w:val="left"/>
              <w:rPr>
                <w:b w:val="0"/>
                <w:bCs w:val="0"/>
                <w:color w:val="000000" w:themeColor="text1"/>
                <w:lang w:val="en-US"/>
              </w:rPr>
            </w:pPr>
            <w:r w:rsidRPr="00516FD4">
              <w:rPr>
                <w:b w:val="0"/>
                <w:bCs w:val="0"/>
                <w:color w:val="000000" w:themeColor="text1"/>
                <w:lang w:val="en-US"/>
              </w:rPr>
              <w:t xml:space="preserve">Home (esito) </w:t>
            </w:r>
            <m:oMath>
              <m:r>
                <m:rPr>
                  <m:sty m:val="bi"/>
                </m:rPr>
                <w:rPr>
                  <w:rFonts w:ascii="Cambria Math" w:hAnsi="Cambria Math"/>
                  <w:color w:val="000000" w:themeColor="text1"/>
                  <w:lang w:val="en-US"/>
                </w:rPr>
                <m:t>→</m:t>
              </m:r>
            </m:oMath>
            <w:r w:rsidRPr="00516FD4">
              <w:rPr>
                <w:rFonts w:eastAsiaTheme="minorEastAsia"/>
                <w:b w:val="0"/>
                <w:bCs w:val="0"/>
                <w:color w:val="000000" w:themeColor="text1"/>
                <w:lang w:val="en-US"/>
              </w:rPr>
              <w:t xml:space="preserve"> drag and drop esito</w:t>
            </w:r>
          </w:p>
        </w:tc>
        <w:tc>
          <w:tcPr>
            <w:tcW w:w="3569" w:type="dxa"/>
            <w:tcBorders>
              <w:left w:val="single" w:sz="4" w:space="0" w:color="auto"/>
              <w:right w:val="single" w:sz="4" w:space="0" w:color="auto"/>
            </w:tcBorders>
            <w:vAlign w:val="center"/>
          </w:tcPr>
          <w:p w14:paraId="7F520CBC" w14:textId="273D8F2C" w:rsidR="00516FD4" w:rsidRP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Funzione </w:t>
            </w:r>
            <w:r w:rsidR="00F81319">
              <w:rPr>
                <w:color w:val="000000" w:themeColor="text1"/>
                <w:lang w:val="en-US"/>
              </w:rPr>
              <w:t>MessaggioPopup (show)</w:t>
            </w:r>
          </w:p>
        </w:tc>
        <w:tc>
          <w:tcPr>
            <w:tcW w:w="5331" w:type="dxa"/>
            <w:tcBorders>
              <w:left w:val="single" w:sz="4" w:space="0" w:color="auto"/>
              <w:right w:val="single" w:sz="4" w:space="0" w:color="auto"/>
            </w:tcBorders>
            <w:vAlign w:val="center"/>
          </w:tcPr>
          <w:p w14:paraId="09BF7E3D" w14:textId="4C242589"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125A9A0B" w14:textId="30C21C54"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r w:rsidR="00516FD4" w:rsidRPr="00516FD4" w14:paraId="7508D461"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D318208" w14:textId="35507EB6" w:rsidR="00516FD4" w:rsidRP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conferma</w:t>
            </w:r>
          </w:p>
        </w:tc>
        <w:tc>
          <w:tcPr>
            <w:tcW w:w="3569" w:type="dxa"/>
            <w:tcBorders>
              <w:left w:val="single" w:sz="4" w:space="0" w:color="auto"/>
              <w:right w:val="single" w:sz="4" w:space="0" w:color="auto"/>
            </w:tcBorders>
            <w:vAlign w:val="center"/>
          </w:tcPr>
          <w:p w14:paraId="1F566638" w14:textId="566CBD1C" w:rsid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Funzione makeCall</w:t>
            </w:r>
          </w:p>
        </w:tc>
        <w:tc>
          <w:tcPr>
            <w:tcW w:w="5331" w:type="dxa"/>
            <w:tcBorders>
              <w:left w:val="single" w:sz="4" w:space="0" w:color="auto"/>
              <w:right w:val="single" w:sz="4" w:space="0" w:color="auto"/>
            </w:tcBorders>
            <w:vAlign w:val="center"/>
          </w:tcPr>
          <w:p w14:paraId="509C28D1" w14:textId="1837136A"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POST (profile, corso, dataAppello)</w:t>
            </w:r>
          </w:p>
        </w:tc>
        <w:tc>
          <w:tcPr>
            <w:tcW w:w="1808" w:type="dxa"/>
            <w:tcBorders>
              <w:left w:val="single" w:sz="4" w:space="0" w:color="auto"/>
            </w:tcBorders>
            <w:vAlign w:val="center"/>
          </w:tcPr>
          <w:p w14:paraId="11D6B5CA" w14:textId="156E30E0"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EsitoEsame</w:t>
            </w:r>
          </w:p>
        </w:tc>
      </w:tr>
      <w:tr w:rsidR="00516FD4" w:rsidRPr="00516FD4" w14:paraId="4F3B50F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F13DF" w14:textId="2BE58F63" w:rsid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cancella</w:t>
            </w:r>
          </w:p>
        </w:tc>
        <w:tc>
          <w:tcPr>
            <w:tcW w:w="3569" w:type="dxa"/>
            <w:tcBorders>
              <w:left w:val="single" w:sz="4" w:space="0" w:color="auto"/>
              <w:right w:val="single" w:sz="4" w:space="0" w:color="auto"/>
            </w:tcBorders>
            <w:vAlign w:val="center"/>
          </w:tcPr>
          <w:p w14:paraId="685A29AD" w14:textId="339F411D" w:rsid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MessaggioPopup</w:t>
            </w:r>
            <w:r w:rsidR="00C22E24">
              <w:rPr>
                <w:color w:val="000000" w:themeColor="text1"/>
                <w:lang w:val="en-US"/>
              </w:rPr>
              <w:t xml:space="preserve"> (close)</w:t>
            </w:r>
          </w:p>
        </w:tc>
        <w:tc>
          <w:tcPr>
            <w:tcW w:w="5331" w:type="dxa"/>
            <w:tcBorders>
              <w:left w:val="single" w:sz="4" w:space="0" w:color="auto"/>
              <w:right w:val="single" w:sz="4" w:space="0" w:color="auto"/>
            </w:tcBorders>
            <w:vAlign w:val="center"/>
          </w:tcPr>
          <w:p w14:paraId="65FDBF9E" w14:textId="1155540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52ACEE35" w14:textId="1184F7E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bl>
    <w:p w14:paraId="7BEDACA1" w14:textId="74362D29" w:rsidR="00081692" w:rsidRPr="00023CB5" w:rsidRDefault="00081692" w:rsidP="00023CB5">
      <w:pPr>
        <w:pStyle w:val="Sottoargomento"/>
        <w:spacing w:before="120"/>
      </w:pPr>
      <w:r w:rsidRPr="00023CB5">
        <w:t>Gestione degli eventi – Solo docente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81692" w14:paraId="5BB6B34E"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6351A10" w14:textId="77777777" w:rsidR="00081692" w:rsidRPr="00040F6F" w:rsidRDefault="0008169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2E35A990" w14:textId="77777777" w:rsidR="00081692" w:rsidRDefault="0008169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081692" w:rsidRPr="00264794" w14:paraId="426B00DF"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0B09A7CF" w14:textId="77777777" w:rsidR="00081692" w:rsidRPr="00264794" w:rsidRDefault="0008169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0C7755F7"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5929AD2F"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EE5D6B7" w14:textId="77777777" w:rsidR="00081692" w:rsidRPr="00264794"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081692" w14:paraId="30F732B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E0D556A" w14:textId="77777777" w:rsidR="00081692" w:rsidRPr="00E80503" w:rsidRDefault="0008169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0092744A"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0D83F7E1" w14:textId="6CF10B1E" w:rsidR="00081692" w:rsidRDefault="00081692"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(corso, dataAppello</w:t>
            </w:r>
            <w:r w:rsidR="00023CB5">
              <w:rPr>
                <w:color w:val="000000" w:themeColor="text1"/>
              </w:rPr>
              <w:t>)</w:t>
            </w:r>
          </w:p>
        </w:tc>
        <w:tc>
          <w:tcPr>
            <w:tcW w:w="1808" w:type="dxa"/>
            <w:tcBorders>
              <w:left w:val="single" w:sz="4" w:space="0" w:color="auto"/>
            </w:tcBorders>
            <w:vAlign w:val="center"/>
          </w:tcPr>
          <w:p w14:paraId="1AC920AC" w14:textId="3BF11B23" w:rsidR="00081692" w:rsidRDefault="00023CB5" w:rsidP="0060615D">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81692" w:rsidRPr="00516FD4" w14:paraId="3C6A7643"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661C94D" w14:textId="1E82BDAA" w:rsidR="00081692" w:rsidRPr="00516FD4" w:rsidRDefault="00081692" w:rsidP="0060615D">
            <w:pPr>
              <w:spacing w:after="0"/>
              <w:jc w:val="left"/>
              <w:rPr>
                <w:b w:val="0"/>
                <w:bCs w:val="0"/>
                <w:color w:val="000000" w:themeColor="text1"/>
              </w:rPr>
            </w:pPr>
            <w:r w:rsidRPr="00516FD4">
              <w:rPr>
                <w:b w:val="0"/>
                <w:bCs w:val="0"/>
                <w:color w:val="000000" w:themeColor="text1"/>
              </w:rPr>
              <w:t>Home (</w:t>
            </w:r>
            <w:r w:rsidR="00023CB5">
              <w:rPr>
                <w:b w:val="0"/>
                <w:bCs w:val="0"/>
                <w:color w:val="000000" w:themeColor="text1"/>
              </w:rPr>
              <w:t>iscritti</w:t>
            </w:r>
            <w:r w:rsidRPr="00516FD4">
              <w:rPr>
                <w:b w:val="0"/>
                <w:bCs w:val="0"/>
                <w:color w:val="000000" w:themeColor="text1"/>
              </w:rPr>
              <w:t xml:space="preserve">)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407441E3" w14:textId="77777777" w:rsidR="00081692" w:rsidRPr="00516FD4"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(refreshPage)</w:t>
            </w:r>
          </w:p>
        </w:tc>
        <w:tc>
          <w:tcPr>
            <w:tcW w:w="5331" w:type="dxa"/>
            <w:tcBorders>
              <w:left w:val="single" w:sz="4" w:space="0" w:color="auto"/>
              <w:right w:val="single" w:sz="4" w:space="0" w:color="auto"/>
            </w:tcBorders>
            <w:vAlign w:val="center"/>
          </w:tcPr>
          <w:p w14:paraId="4710786B" w14:textId="77777777" w:rsidR="00081692" w:rsidRPr="00516FD4" w:rsidRDefault="00081692"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5DE88606" w14:textId="77777777" w:rsidR="00081692" w:rsidRPr="00516FD4"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FA45EA" w:rsidRPr="00516FD4" w14:paraId="33C356D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5091C25" w14:textId="2B9E6BD7" w:rsidR="00FA45EA" w:rsidRPr="00FA45EA" w:rsidRDefault="00FA45EA" w:rsidP="0060615D">
            <w:pPr>
              <w:spacing w:after="0"/>
              <w:jc w:val="left"/>
              <w:rPr>
                <w:b w:val="0"/>
                <w:bCs w:val="0"/>
                <w:color w:val="000000" w:themeColor="text1"/>
              </w:rPr>
            </w:pPr>
            <w:r>
              <w:rPr>
                <w:b w:val="0"/>
                <w:bCs w:val="0"/>
                <w:color w:val="000000" w:themeColor="text1"/>
              </w:rPr>
              <w:t xml:space="preserve">Home (iscritti) </w:t>
            </w:r>
            <m:oMath>
              <m:r>
                <w:rPr>
                  <w:rFonts w:ascii="Cambria Math" w:hAnsi="Cambria Math"/>
                  <w:color w:val="000000" w:themeColor="text1"/>
                </w:rPr>
                <m:t xml:space="preserve">→ </m:t>
              </m:r>
            </m:oMath>
            <w:r>
              <w:rPr>
                <w:rFonts w:eastAsiaTheme="minorEastAsia"/>
                <w:b w:val="0"/>
                <w:bCs w:val="0"/>
                <w:color w:val="000000" w:themeColor="text1"/>
              </w:rPr>
              <w:t>click header</w:t>
            </w:r>
          </w:p>
        </w:tc>
        <w:tc>
          <w:tcPr>
            <w:tcW w:w="3569" w:type="dxa"/>
            <w:tcBorders>
              <w:left w:val="single" w:sz="4" w:space="0" w:color="auto"/>
              <w:right w:val="single" w:sz="4" w:space="0" w:color="auto"/>
            </w:tcBorders>
            <w:vAlign w:val="center"/>
          </w:tcPr>
          <w:p w14:paraId="1989873E" w14:textId="2B7101A6" w:rsidR="00FA45EA" w:rsidRDefault="00FA45EA"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ListaIscritti (riordina)</w:t>
            </w:r>
          </w:p>
        </w:tc>
        <w:tc>
          <w:tcPr>
            <w:tcW w:w="5331" w:type="dxa"/>
            <w:tcBorders>
              <w:left w:val="single" w:sz="4" w:space="0" w:color="auto"/>
              <w:right w:val="single" w:sz="4" w:space="0" w:color="auto"/>
            </w:tcBorders>
            <w:vAlign w:val="center"/>
          </w:tcPr>
          <w:p w14:paraId="4C161A28" w14:textId="29590576"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6F6590F" w14:textId="573356A2"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81692" w:rsidRPr="00516FD4" w14:paraId="1D063B6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B47B943" w14:textId="41453F66" w:rsidR="00081692" w:rsidRPr="00023CB5" w:rsidRDefault="00023CB5" w:rsidP="0060615D">
            <w:pPr>
              <w:spacing w:after="0"/>
              <w:jc w:val="left"/>
              <w:rPr>
                <w:b w:val="0"/>
                <w:bCs w:val="0"/>
                <w:color w:val="000000" w:themeColor="text1"/>
              </w:rPr>
            </w:pPr>
            <w:r w:rsidRPr="00023CB5">
              <w:rPr>
                <w:b w:val="0"/>
                <w:bCs w:val="0"/>
                <w:color w:val="000000" w:themeColor="text1"/>
              </w:rPr>
              <w:t xml:space="preserve">Home (iscritti) </w:t>
            </w:r>
            <m:oMath>
              <m:r>
                <w:rPr>
                  <w:rFonts w:ascii="Cambria Math" w:hAnsi="Cambria Math"/>
                  <w:color w:val="000000" w:themeColor="text1"/>
                </w:rPr>
                <m:t>→</m:t>
              </m:r>
            </m:oMath>
            <w:r w:rsidRPr="00023CB5">
              <w:rPr>
                <w:rFonts w:eastAsiaTheme="minorEastAsia"/>
                <w:b w:val="0"/>
                <w:bCs w:val="0"/>
                <w:color w:val="000000" w:themeColor="text1"/>
              </w:rPr>
              <w:t xml:space="preserve"> click “Pubbl</w:t>
            </w:r>
            <w:r>
              <w:rPr>
                <w:rFonts w:eastAsiaTheme="minorEastAsia"/>
                <w:b w:val="0"/>
                <w:bCs w:val="0"/>
                <w:color w:val="000000" w:themeColor="text1"/>
              </w:rPr>
              <w:t>ica”</w:t>
            </w:r>
          </w:p>
        </w:tc>
        <w:tc>
          <w:tcPr>
            <w:tcW w:w="3569" w:type="dxa"/>
            <w:tcBorders>
              <w:left w:val="single" w:sz="4" w:space="0" w:color="auto"/>
              <w:right w:val="single" w:sz="4" w:space="0" w:color="auto"/>
            </w:tcBorders>
            <w:vAlign w:val="center"/>
          </w:tcPr>
          <w:p w14:paraId="699B1FC5" w14:textId="47847167" w:rsidR="00081692" w:rsidRPr="00023CB5" w:rsidRDefault="00023CB5"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7F1EC000" w14:textId="7575DEA4" w:rsidR="00081692"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(nomeCorso, dataAppello, azione</w:t>
            </w:r>
            <w:r w:rsidR="00FA45EA">
              <w:rPr>
                <w:color w:val="000000" w:themeColor="text1"/>
              </w:rPr>
              <w:t xml:space="preserve"> </w:t>
            </w:r>
            <w:r>
              <w:rPr>
                <w:color w:val="000000" w:themeColor="text1"/>
              </w:rPr>
              <w:t>= “pubblica”</w:t>
            </w:r>
            <w:r w:rsidR="00FA45EA">
              <w:rPr>
                <w:color w:val="000000" w:themeColor="text1"/>
              </w:rPr>
              <w:t>)</w:t>
            </w:r>
          </w:p>
        </w:tc>
        <w:tc>
          <w:tcPr>
            <w:tcW w:w="1808" w:type="dxa"/>
            <w:tcBorders>
              <w:left w:val="single" w:sz="4" w:space="0" w:color="auto"/>
            </w:tcBorders>
            <w:vAlign w:val="center"/>
          </w:tcPr>
          <w:p w14:paraId="59B8AE5E" w14:textId="303AD043" w:rsidR="00081692" w:rsidRPr="00023CB5" w:rsidRDefault="00023CB5" w:rsidP="00023CB5">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023CB5" w14:paraId="3127AB7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3224799" w14:textId="26CAEC21" w:rsidR="00023CB5" w:rsidRPr="00023CB5" w:rsidRDefault="00023CB5" w:rsidP="00023CB5">
            <w:pPr>
              <w:spacing w:after="0"/>
              <w:jc w:val="left"/>
              <w:rPr>
                <w:b w:val="0"/>
                <w:bCs w:val="0"/>
                <w:color w:val="000000" w:themeColor="text1"/>
              </w:rPr>
            </w:pPr>
            <w:r w:rsidRPr="00023CB5">
              <w:rPr>
                <w:b w:val="0"/>
                <w:bCs w:val="0"/>
                <w:color w:val="000000" w:themeColor="text1"/>
              </w:rPr>
              <w:t xml:space="preserve">Home (iscritti) </w:t>
            </w:r>
            <m:oMath>
              <m:r>
                <w:rPr>
                  <w:rFonts w:ascii="Cambria Math" w:hAnsi="Cambria Math"/>
                  <w:color w:val="000000" w:themeColor="text1"/>
                </w:rPr>
                <m:t>→</m:t>
              </m:r>
            </m:oMath>
            <w:r w:rsidRPr="00023CB5">
              <w:rPr>
                <w:rFonts w:eastAsiaTheme="minorEastAsia"/>
                <w:b w:val="0"/>
                <w:bCs w:val="0"/>
                <w:color w:val="000000" w:themeColor="text1"/>
              </w:rPr>
              <w:t xml:space="preserve"> click “</w:t>
            </w:r>
            <w:r>
              <w:rPr>
                <w:rFonts w:eastAsiaTheme="minorEastAsia"/>
                <w:b w:val="0"/>
                <w:bCs w:val="0"/>
                <w:color w:val="000000" w:themeColor="text1"/>
              </w:rPr>
              <w:t>Verbalizza</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25217640" w14:textId="3EEE5920"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0FC23B89" w14:textId="45EB1E6E"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POST (nomeCorso, dataAppello, azione</w:t>
            </w:r>
            <w:r w:rsidR="00FA45EA">
              <w:rPr>
                <w:color w:val="000000" w:themeColor="text1"/>
              </w:rPr>
              <w:t xml:space="preserve"> </w:t>
            </w:r>
            <w:r>
              <w:rPr>
                <w:color w:val="000000" w:themeColor="text1"/>
              </w:rPr>
              <w:t>= “</w:t>
            </w:r>
            <w:r>
              <w:rPr>
                <w:color w:val="000000" w:themeColor="text1"/>
              </w:rPr>
              <w:t>verbalizza</w:t>
            </w:r>
            <w:r>
              <w:rPr>
                <w:color w:val="000000" w:themeColor="text1"/>
              </w:rPr>
              <w:t>”</w:t>
            </w:r>
            <w:r w:rsidR="00FA45EA">
              <w:rPr>
                <w:color w:val="000000" w:themeColor="text1"/>
              </w:rPr>
              <w:t>)</w:t>
            </w:r>
          </w:p>
        </w:tc>
        <w:tc>
          <w:tcPr>
            <w:tcW w:w="1808" w:type="dxa"/>
            <w:tcBorders>
              <w:left w:val="single" w:sz="4" w:space="0" w:color="auto"/>
            </w:tcBorders>
            <w:vAlign w:val="center"/>
          </w:tcPr>
          <w:p w14:paraId="2972B8C8" w14:textId="58D86224" w:rsidR="00023CB5" w:rsidRPr="00023CB5" w:rsidRDefault="00023CB5" w:rsidP="00023CB5">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23CB5" w14:paraId="4ECD84C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9E9FA20" w14:textId="4CDD25A3" w:rsidR="00023CB5" w:rsidRPr="00023CB5" w:rsidRDefault="00023CB5" w:rsidP="00023CB5">
            <w:pPr>
              <w:spacing w:after="0"/>
              <w:jc w:val="left"/>
              <w:rPr>
                <w:b w:val="0"/>
                <w:bCs w:val="0"/>
                <w:color w:val="000000" w:themeColor="text1"/>
              </w:rPr>
            </w:pPr>
            <w:r>
              <w:rPr>
                <w:b w:val="0"/>
                <w:bCs w:val="0"/>
                <w:color w:val="000000" w:themeColor="text1"/>
              </w:rPr>
              <w:t xml:space="preserve">Home (iscritti) </w:t>
            </w:r>
            <m:oMath>
              <m:r>
                <w:rPr>
                  <w:rFonts w:ascii="Cambria Math" w:hAnsi="Cambria Math"/>
                  <w:color w:val="000000" w:themeColor="text1"/>
                </w:rPr>
                <m:t>→</m:t>
              </m:r>
            </m:oMath>
            <w:r>
              <w:rPr>
                <w:rFonts w:eastAsiaTheme="minorEastAsia"/>
                <w:b w:val="0"/>
                <w:bCs w:val="0"/>
                <w:color w:val="000000" w:themeColor="text1"/>
              </w:rPr>
              <w:t xml:space="preserve"> click “Inserimento”</w:t>
            </w:r>
          </w:p>
        </w:tc>
        <w:tc>
          <w:tcPr>
            <w:tcW w:w="3569" w:type="dxa"/>
            <w:tcBorders>
              <w:left w:val="single" w:sz="4" w:space="0" w:color="auto"/>
              <w:right w:val="single" w:sz="4" w:space="0" w:color="auto"/>
            </w:tcBorders>
            <w:vAlign w:val="center"/>
          </w:tcPr>
          <w:p w14:paraId="002D8E2C" w14:textId="53FA85D2" w:rsidR="00023CB5"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FinestraModale (show)</w:t>
            </w:r>
          </w:p>
        </w:tc>
        <w:tc>
          <w:tcPr>
            <w:tcW w:w="5331" w:type="dxa"/>
            <w:tcBorders>
              <w:left w:val="single" w:sz="4" w:space="0" w:color="auto"/>
              <w:right w:val="single" w:sz="4" w:space="0" w:color="auto"/>
            </w:tcBorders>
            <w:vAlign w:val="center"/>
          </w:tcPr>
          <w:p w14:paraId="6EB3DAB7" w14:textId="64809993"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4DA892F" w14:textId="1402C6A2"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23CB5" w14:paraId="240B72D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90FE9E4" w14:textId="63A34831" w:rsidR="00023CB5" w:rsidRDefault="00023CB5" w:rsidP="00023CB5">
            <w:pPr>
              <w:spacing w:after="0"/>
              <w:jc w:val="left"/>
              <w:rPr>
                <w:b w:val="0"/>
                <w:bCs w:val="0"/>
                <w:color w:val="000000" w:themeColor="text1"/>
              </w:rPr>
            </w:pPr>
            <w:r>
              <w:rPr>
                <w:b w:val="0"/>
                <w:bCs w:val="0"/>
                <w:color w:val="000000" w:themeColor="text1"/>
              </w:rPr>
              <w:t xml:space="preserve">FinestraModale </w:t>
            </w:r>
            <m:oMath>
              <m:r>
                <w:rPr>
                  <w:rFonts w:ascii="Cambria Math" w:hAnsi="Cambria Math"/>
                  <w:color w:val="000000" w:themeColor="text1"/>
                </w:rPr>
                <m:t>→</m:t>
              </m:r>
            </m:oMath>
            <w:r>
              <w:rPr>
                <w:rFonts w:eastAsiaTheme="minorEastAsia"/>
                <w:b w:val="0"/>
                <w:bCs w:val="0"/>
                <w:color w:val="000000" w:themeColor="text1"/>
              </w:rPr>
              <w:t xml:space="preserve"> click “Annulla”</w:t>
            </w:r>
          </w:p>
        </w:tc>
        <w:tc>
          <w:tcPr>
            <w:tcW w:w="3569" w:type="dxa"/>
            <w:tcBorders>
              <w:left w:val="single" w:sz="4" w:space="0" w:color="auto"/>
              <w:right w:val="single" w:sz="4" w:space="0" w:color="auto"/>
            </w:tcBorders>
            <w:vAlign w:val="center"/>
          </w:tcPr>
          <w:p w14:paraId="028CAC98" w14:textId="0060C393" w:rsid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FinestraModale (reset)</w:t>
            </w:r>
          </w:p>
        </w:tc>
        <w:tc>
          <w:tcPr>
            <w:tcW w:w="5331" w:type="dxa"/>
            <w:tcBorders>
              <w:left w:val="single" w:sz="4" w:space="0" w:color="auto"/>
              <w:right w:val="single" w:sz="4" w:space="0" w:color="auto"/>
            </w:tcBorders>
            <w:vAlign w:val="center"/>
          </w:tcPr>
          <w:p w14:paraId="69C5F1BF" w14:textId="1B3B80F2" w:rsid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69D824DF" w14:textId="54CE93A3" w:rsidR="00023CB5" w:rsidRP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23CB5" w14:paraId="0DC40757"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A331946" w14:textId="1B077512" w:rsidR="00023CB5" w:rsidRDefault="00023CB5" w:rsidP="00023CB5">
            <w:pPr>
              <w:spacing w:after="0"/>
              <w:jc w:val="left"/>
              <w:rPr>
                <w:b w:val="0"/>
                <w:bCs w:val="0"/>
                <w:color w:val="000000" w:themeColor="text1"/>
              </w:rPr>
            </w:pPr>
            <w:r>
              <w:rPr>
                <w:b w:val="0"/>
                <w:bCs w:val="0"/>
                <w:color w:val="000000" w:themeColor="text1"/>
              </w:rPr>
              <w:t xml:space="preserve">FinestraModale </w:t>
            </w:r>
            <m:oMath>
              <m:r>
                <w:rPr>
                  <w:rFonts w:ascii="Cambria Math" w:hAnsi="Cambria Math"/>
                  <w:color w:val="000000" w:themeColor="text1"/>
                </w:rPr>
                <m:t>→</m:t>
              </m:r>
            </m:oMath>
            <w:r>
              <w:rPr>
                <w:rFonts w:eastAsiaTheme="minorEastAsia"/>
                <w:b w:val="0"/>
                <w:bCs w:val="0"/>
                <w:color w:val="000000" w:themeColor="text1"/>
              </w:rPr>
              <w:t xml:space="preserve"> click “Invia”</w:t>
            </w:r>
          </w:p>
        </w:tc>
        <w:tc>
          <w:tcPr>
            <w:tcW w:w="3569" w:type="dxa"/>
            <w:tcBorders>
              <w:left w:val="single" w:sz="4" w:space="0" w:color="auto"/>
              <w:right w:val="single" w:sz="4" w:space="0" w:color="auto"/>
            </w:tcBorders>
            <w:vAlign w:val="center"/>
          </w:tcPr>
          <w:p w14:paraId="155D9A47" w14:textId="0A6E5C29" w:rsidR="00023CB5"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42F45568" w14:textId="57EA049E"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(nomeCorso, dataAppello, azione = “modifica”, mappaMatricolaVoto)</w:t>
            </w:r>
          </w:p>
        </w:tc>
        <w:tc>
          <w:tcPr>
            <w:tcW w:w="1808" w:type="dxa"/>
            <w:tcBorders>
              <w:left w:val="single" w:sz="4" w:space="0" w:color="auto"/>
            </w:tcBorders>
            <w:vAlign w:val="center"/>
          </w:tcPr>
          <w:p w14:paraId="327D58CA" w14:textId="37FA6180"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EsitoEsame</w:t>
            </w:r>
          </w:p>
        </w:tc>
      </w:tr>
      <w:tr w:rsidR="00FA45EA" w:rsidRPr="00FA45EA" w14:paraId="5E59C4E7"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D000923" w14:textId="6C59348C" w:rsidR="00FA45EA" w:rsidRPr="00FA45EA" w:rsidRDefault="00FA45EA" w:rsidP="00023CB5">
            <w:pPr>
              <w:spacing w:after="0"/>
              <w:jc w:val="left"/>
              <w:rPr>
                <w:b w:val="0"/>
                <w:bCs w:val="0"/>
                <w:color w:val="000000" w:themeColor="text1"/>
                <w:lang w:val="en-US"/>
              </w:rPr>
            </w:pPr>
            <w:r w:rsidRPr="00FA45EA">
              <w:rPr>
                <w:b w:val="0"/>
                <w:bCs w:val="0"/>
                <w:color w:val="000000" w:themeColor="text1"/>
                <w:lang w:val="en-US"/>
              </w:rPr>
              <w:lastRenderedPageBreak/>
              <w:t xml:space="preserve">Home (iscritti) </w:t>
            </w:r>
            <m:oMath>
              <m:r>
                <w:rPr>
                  <w:rFonts w:ascii="Cambria Math" w:hAnsi="Cambria Math"/>
                  <w:color w:val="000000" w:themeColor="text1"/>
                  <w:lang w:val="en-US"/>
                </w:rPr>
                <m:t>→</m:t>
              </m:r>
            </m:oMath>
            <w:r w:rsidRPr="00FA45EA">
              <w:rPr>
                <w:rFonts w:eastAsiaTheme="minorEastAsia"/>
                <w:b w:val="0"/>
                <w:bCs w:val="0"/>
                <w:color w:val="000000" w:themeColor="text1"/>
                <w:lang w:val="en-US"/>
              </w:rPr>
              <w:t xml:space="preserve"> click anchor “edit</w:t>
            </w:r>
            <w:r>
              <w:rPr>
                <w:rFonts w:eastAsiaTheme="minorEastAsia"/>
                <w:b w:val="0"/>
                <w:bCs w:val="0"/>
                <w:color w:val="000000" w:themeColor="text1"/>
                <w:lang w:val="en-US"/>
              </w:rPr>
              <w:t>”</w:t>
            </w:r>
          </w:p>
        </w:tc>
        <w:tc>
          <w:tcPr>
            <w:tcW w:w="3569" w:type="dxa"/>
            <w:tcBorders>
              <w:left w:val="single" w:sz="4" w:space="0" w:color="auto"/>
              <w:right w:val="single" w:sz="4" w:space="0" w:color="auto"/>
            </w:tcBorders>
            <w:vAlign w:val="center"/>
          </w:tcPr>
          <w:p w14:paraId="556B304C" w14:textId="0225B818"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makeCall</w:t>
            </w:r>
          </w:p>
        </w:tc>
        <w:tc>
          <w:tcPr>
            <w:tcW w:w="5331" w:type="dxa"/>
            <w:tcBorders>
              <w:left w:val="single" w:sz="4" w:space="0" w:color="auto"/>
              <w:right w:val="single" w:sz="4" w:space="0" w:color="auto"/>
            </w:tcBorders>
            <w:vAlign w:val="center"/>
          </w:tcPr>
          <w:p w14:paraId="0C28B060" w14:textId="1AD8799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FA45EA">
              <w:rPr>
                <w:color w:val="000000" w:themeColor="text1"/>
              </w:rPr>
              <w:t>GET (nomeCorso, dataAppello, profilo, m</w:t>
            </w:r>
            <w:r>
              <w:rPr>
                <w:color w:val="000000" w:themeColor="text1"/>
              </w:rPr>
              <w:t>atricola)</w:t>
            </w:r>
          </w:p>
        </w:tc>
        <w:tc>
          <w:tcPr>
            <w:tcW w:w="1808" w:type="dxa"/>
            <w:tcBorders>
              <w:left w:val="single" w:sz="4" w:space="0" w:color="auto"/>
            </w:tcBorders>
            <w:vAlign w:val="center"/>
          </w:tcPr>
          <w:p w14:paraId="10030169" w14:textId="6660FDE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FA45EA" w:rsidRPr="00FA45EA" w14:paraId="6F8048E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5A2056C" w14:textId="05C38BDD"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w:rPr>
                  <w:rFonts w:ascii="Cambria Math" w:hAnsi="Cambria Math"/>
                  <w:color w:val="000000" w:themeColor="text1"/>
                </w:rPr>
                <m:t>→</m:t>
              </m:r>
            </m:oMath>
            <w:r w:rsidRPr="00FA45EA">
              <w:rPr>
                <w:rFonts w:eastAsiaTheme="minorEastAsia"/>
                <w:b w:val="0"/>
                <w:bCs w:val="0"/>
                <w:color w:val="000000" w:themeColor="text1"/>
              </w:rPr>
              <w:t xml:space="preserve"> click</w:t>
            </w:r>
            <w:r>
              <w:rPr>
                <w:rFonts w:eastAsiaTheme="minorEastAsia"/>
                <w:b w:val="0"/>
                <w:bCs w:val="0"/>
                <w:color w:val="000000" w:themeColor="text1"/>
              </w:rPr>
              <w:t xml:space="preserve"> anchor</w:t>
            </w:r>
            <w:r w:rsidRPr="00FA45EA">
              <w:rPr>
                <w:rFonts w:eastAsiaTheme="minorEastAsia"/>
                <w:b w:val="0"/>
                <w:bCs w:val="0"/>
                <w:color w:val="000000" w:themeColor="text1"/>
              </w:rPr>
              <w:t xml:space="preserve"> “i</w:t>
            </w:r>
            <w:r>
              <w:rPr>
                <w:rFonts w:eastAsiaTheme="minorEastAsia"/>
                <w:b w:val="0"/>
                <w:bCs w:val="0"/>
                <w:color w:val="000000" w:themeColor="text1"/>
              </w:rPr>
              <w:t>ndietro”</w:t>
            </w:r>
          </w:p>
        </w:tc>
        <w:tc>
          <w:tcPr>
            <w:tcW w:w="3569" w:type="dxa"/>
            <w:tcBorders>
              <w:left w:val="single" w:sz="4" w:space="0" w:color="auto"/>
              <w:right w:val="single" w:sz="4" w:space="0" w:color="auto"/>
            </w:tcBorders>
            <w:vAlign w:val="center"/>
          </w:tcPr>
          <w:p w14:paraId="33B6BD9A" w14:textId="6D7EB471" w:rsidR="00FA45EA" w:rsidRP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 iscritti)</w:t>
            </w:r>
          </w:p>
        </w:tc>
        <w:tc>
          <w:tcPr>
            <w:tcW w:w="5331" w:type="dxa"/>
            <w:tcBorders>
              <w:left w:val="single" w:sz="4" w:space="0" w:color="auto"/>
              <w:right w:val="single" w:sz="4" w:space="0" w:color="auto"/>
            </w:tcBorders>
            <w:vAlign w:val="center"/>
          </w:tcPr>
          <w:p w14:paraId="04948DB9" w14:textId="0B5D7E55" w:rsidR="00FA45EA" w:rsidRP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(corso, dataAppello)</w:t>
            </w:r>
          </w:p>
        </w:tc>
        <w:tc>
          <w:tcPr>
            <w:tcW w:w="1808" w:type="dxa"/>
            <w:tcBorders>
              <w:left w:val="single" w:sz="4" w:space="0" w:color="auto"/>
            </w:tcBorders>
            <w:vAlign w:val="center"/>
          </w:tcPr>
          <w:p w14:paraId="520D9E57" w14:textId="6BB2FD0E"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FA45EA" w:rsidRPr="00FA45EA" w14:paraId="1956D36C"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C56CD5E" w14:textId="47099EB0"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w:rPr>
                  <w:rFonts w:ascii="Cambria Math" w:hAnsi="Cambria Math"/>
                  <w:color w:val="000000" w:themeColor="text1"/>
                </w:rPr>
                <m:t>→</m:t>
              </m:r>
            </m:oMath>
            <w:r w:rsidRPr="00FA45EA">
              <w:rPr>
                <w:rFonts w:eastAsiaTheme="minorEastAsia"/>
                <w:b w:val="0"/>
                <w:bCs w:val="0"/>
                <w:color w:val="000000" w:themeColor="text1"/>
              </w:rPr>
              <w:t xml:space="preserve"> click “Sa</w:t>
            </w:r>
            <w:r>
              <w:rPr>
                <w:rFonts w:eastAsiaTheme="minorEastAsia"/>
                <w:b w:val="0"/>
                <w:bCs w:val="0"/>
                <w:color w:val="000000" w:themeColor="text1"/>
              </w:rPr>
              <w:t>lva”</w:t>
            </w:r>
          </w:p>
        </w:tc>
        <w:tc>
          <w:tcPr>
            <w:tcW w:w="3569" w:type="dxa"/>
            <w:tcBorders>
              <w:left w:val="single" w:sz="4" w:space="0" w:color="auto"/>
              <w:right w:val="single" w:sz="4" w:space="0" w:color="auto"/>
            </w:tcBorders>
            <w:vAlign w:val="center"/>
          </w:tcPr>
          <w:p w14:paraId="691175DF" w14:textId="6834B2B5"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5DE3ED56" w14:textId="08545FD1"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POST (nomeCorso, dataAppello, azione = “modifica”, </w:t>
            </w:r>
            <w:r>
              <w:rPr>
                <w:color w:val="000000" w:themeColor="text1"/>
              </w:rPr>
              <w:t>matricola, voto</w:t>
            </w:r>
            <w:r>
              <w:rPr>
                <w:color w:val="000000" w:themeColor="text1"/>
              </w:rPr>
              <w:t>)</w:t>
            </w:r>
          </w:p>
        </w:tc>
        <w:tc>
          <w:tcPr>
            <w:tcW w:w="1808" w:type="dxa"/>
            <w:tcBorders>
              <w:left w:val="single" w:sz="4" w:space="0" w:color="auto"/>
            </w:tcBorders>
            <w:vAlign w:val="center"/>
          </w:tcPr>
          <w:p w14:paraId="0C14E9B7" w14:textId="5192B97F"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FA45EA" w:rsidRPr="00FA45EA" w14:paraId="5CE2422D"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B62A74C" w14:textId="5930993D" w:rsidR="00FA45EA" w:rsidRPr="00FA45EA" w:rsidRDefault="00FA45EA" w:rsidP="00023CB5">
            <w:pPr>
              <w:spacing w:after="0"/>
              <w:jc w:val="left"/>
              <w:rPr>
                <w:b w:val="0"/>
                <w:bCs w:val="0"/>
                <w:color w:val="000000" w:themeColor="text1"/>
              </w:rPr>
            </w:pPr>
            <w:r>
              <w:rPr>
                <w:b w:val="0"/>
                <w:bCs w:val="0"/>
                <w:color w:val="000000" w:themeColor="text1"/>
              </w:rPr>
              <w:t xml:space="preserve">Home (qualunque vista) </w:t>
            </w:r>
            <m:oMath>
              <m:r>
                <w:rPr>
                  <w:rFonts w:ascii="Cambria Math" w:hAnsi="Cambria Math"/>
                  <w:color w:val="000000" w:themeColor="text1"/>
                </w:rPr>
                <m:t>→</m:t>
              </m:r>
            </m:oMath>
            <w:r>
              <w:rPr>
                <w:rFonts w:eastAsiaTheme="minorEastAsia"/>
                <w:b w:val="0"/>
                <w:bCs w:val="0"/>
                <w:color w:val="000000" w:themeColor="text1"/>
              </w:rPr>
              <w:t xml:space="preserve"> click “Verbali”</w:t>
            </w:r>
          </w:p>
        </w:tc>
        <w:tc>
          <w:tcPr>
            <w:tcW w:w="3569" w:type="dxa"/>
            <w:tcBorders>
              <w:left w:val="single" w:sz="4" w:space="0" w:color="auto"/>
              <w:right w:val="single" w:sz="4" w:space="0" w:color="auto"/>
            </w:tcBorders>
            <w:vAlign w:val="center"/>
          </w:tcPr>
          <w:p w14:paraId="62B8C0A9" w14:textId="7FC6DAA7" w:rsid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64C3FA1F" w14:textId="4EE25545"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(nessun parametro)</w:t>
            </w:r>
          </w:p>
        </w:tc>
        <w:tc>
          <w:tcPr>
            <w:tcW w:w="1808" w:type="dxa"/>
            <w:tcBorders>
              <w:left w:val="single" w:sz="4" w:space="0" w:color="auto"/>
            </w:tcBorders>
            <w:vAlign w:val="center"/>
          </w:tcPr>
          <w:p w14:paraId="4D5F5239" w14:textId="0B45909D"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Verbali</w:t>
            </w:r>
          </w:p>
        </w:tc>
      </w:tr>
      <w:tr w:rsidR="00FA45EA" w:rsidRPr="00FA45EA" w14:paraId="776416F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D44424B" w14:textId="2868C4AD" w:rsidR="00FA45EA" w:rsidRPr="00FA45EA" w:rsidRDefault="00FA45EA" w:rsidP="00023CB5">
            <w:pPr>
              <w:spacing w:after="0"/>
              <w:jc w:val="left"/>
              <w:rPr>
                <w:b w:val="0"/>
                <w:bCs w:val="0"/>
                <w:color w:val="000000" w:themeColor="text1"/>
                <w:lang w:val="de-DE"/>
              </w:rPr>
            </w:pPr>
            <w:r w:rsidRPr="00FA45EA">
              <w:rPr>
                <w:b w:val="0"/>
                <w:bCs w:val="0"/>
                <w:color w:val="000000" w:themeColor="text1"/>
                <w:lang w:val="de-DE"/>
              </w:rPr>
              <w:t xml:space="preserve">Home (verbali) </w:t>
            </w:r>
            <m:oMath>
              <m:r>
                <w:rPr>
                  <w:rFonts w:ascii="Cambria Math" w:hAnsi="Cambria Math"/>
                  <w:color w:val="000000" w:themeColor="text1"/>
                  <w:lang w:val="de-DE"/>
                </w:rPr>
                <m:t>→</m:t>
              </m:r>
            </m:oMath>
            <w:r w:rsidRPr="00FA45EA">
              <w:rPr>
                <w:rFonts w:eastAsiaTheme="minorEastAsia"/>
                <w:b w:val="0"/>
                <w:bCs w:val="0"/>
                <w:color w:val="000000" w:themeColor="text1"/>
                <w:lang w:val="de-DE"/>
              </w:rPr>
              <w:t xml:space="preserve"> click ve</w:t>
            </w:r>
            <w:r>
              <w:rPr>
                <w:rFonts w:eastAsiaTheme="minorEastAsia"/>
                <w:b w:val="0"/>
                <w:bCs w:val="0"/>
                <w:color w:val="000000" w:themeColor="text1"/>
                <w:lang w:val="de-DE"/>
              </w:rPr>
              <w:t>rbale</w:t>
            </w:r>
          </w:p>
        </w:tc>
        <w:tc>
          <w:tcPr>
            <w:tcW w:w="3569" w:type="dxa"/>
            <w:tcBorders>
              <w:left w:val="single" w:sz="4" w:space="0" w:color="auto"/>
              <w:right w:val="single" w:sz="4" w:space="0" w:color="auto"/>
            </w:tcBorders>
            <w:vAlign w:val="center"/>
          </w:tcPr>
          <w:p w14:paraId="4EB02504" w14:textId="106EC80D"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Funzione makeCall</w:t>
            </w:r>
          </w:p>
        </w:tc>
        <w:tc>
          <w:tcPr>
            <w:tcW w:w="5331" w:type="dxa"/>
            <w:tcBorders>
              <w:left w:val="single" w:sz="4" w:space="0" w:color="auto"/>
              <w:right w:val="single" w:sz="4" w:space="0" w:color="auto"/>
            </w:tcBorders>
            <w:vAlign w:val="center"/>
          </w:tcPr>
          <w:p w14:paraId="5688E843" w14:textId="1694588B"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GET (codiceVerbale)</w:t>
            </w:r>
          </w:p>
        </w:tc>
        <w:tc>
          <w:tcPr>
            <w:tcW w:w="1808" w:type="dxa"/>
            <w:tcBorders>
              <w:left w:val="single" w:sz="4" w:space="0" w:color="auto"/>
            </w:tcBorders>
            <w:vAlign w:val="center"/>
          </w:tcPr>
          <w:p w14:paraId="5D433C10" w14:textId="02678404"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Verbali</w:t>
            </w:r>
          </w:p>
        </w:tc>
      </w:tr>
    </w:tbl>
    <w:p w14:paraId="77376D14" w14:textId="77777777" w:rsidR="00081692" w:rsidRPr="00FA45EA" w:rsidRDefault="00081692">
      <w:pPr>
        <w:spacing w:after="160"/>
        <w:jc w:val="left"/>
        <w:rPr>
          <w:lang w:val="de-DE"/>
        </w:rPr>
      </w:pPr>
      <w:r w:rsidRPr="00FA45EA">
        <w:rPr>
          <w:lang w:val="de-DE"/>
        </w:rPr>
        <w:br w:type="page"/>
      </w:r>
    </w:p>
    <w:p w14:paraId="38319537" w14:textId="46D114E6" w:rsidR="00081692" w:rsidRPr="00081692" w:rsidRDefault="00081692" w:rsidP="00081692">
      <w:pPr>
        <w:pStyle w:val="Sottoargomento"/>
      </w:pPr>
      <w:r w:rsidRPr="00081692">
        <w:lastRenderedPageBreak/>
        <w:t>Sequence diagram – Login</w:t>
      </w:r>
    </w:p>
    <w:p w14:paraId="6A19CCFE" w14:textId="3EA1A94B" w:rsidR="00081692" w:rsidRDefault="00081692" w:rsidP="00081692">
      <w:r w:rsidRPr="00081692">
        <w:t>Di seguito i</w:t>
      </w:r>
      <w:r>
        <w:t>l sequence diagram per la gestione del login, sia del docente che dello studente, indicati come Utente.</w:t>
      </w:r>
    </w:p>
    <w:p w14:paraId="32077E05" w14:textId="5AE88AEB" w:rsidR="00081692" w:rsidRDefault="005C5FC3" w:rsidP="00081692">
      <w:pPr>
        <w:jc w:val="center"/>
      </w:pPr>
      <w:r>
        <w:rPr>
          <w:noProof/>
        </w:rPr>
        <mc:AlternateContent>
          <mc:Choice Requires="wpg">
            <w:drawing>
              <wp:inline distT="0" distB="0" distL="0" distR="0" wp14:anchorId="5EAF16DE" wp14:editId="7A059279">
                <wp:extent cx="7211833" cy="5368759"/>
                <wp:effectExtent l="0" t="0" r="8255" b="3810"/>
                <wp:docPr id="1297314253" name="Gruppo 30"/>
                <wp:cNvGraphicFramePr/>
                <a:graphic xmlns:a="http://schemas.openxmlformats.org/drawingml/2006/main">
                  <a:graphicData uri="http://schemas.microsoft.com/office/word/2010/wordprocessingGroup">
                    <wpg:wgp>
                      <wpg:cNvGrpSpPr/>
                      <wpg:grpSpPr>
                        <a:xfrm>
                          <a:off x="0" y="0"/>
                          <a:ext cx="7211833" cy="5368759"/>
                          <a:chOff x="0" y="0"/>
                          <a:chExt cx="7241540" cy="5464175"/>
                        </a:xfrm>
                      </wpg:grpSpPr>
                      <pic:pic xmlns:pic="http://schemas.openxmlformats.org/drawingml/2006/picture">
                        <pic:nvPicPr>
                          <pic:cNvPr id="1227830323" name="Immagin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1540" cy="5464175"/>
                          </a:xfrm>
                          <a:prstGeom prst="rect">
                            <a:avLst/>
                          </a:prstGeom>
                          <a:noFill/>
                          <a:ln>
                            <a:noFill/>
                          </a:ln>
                        </pic:spPr>
                      </pic:pic>
                      <wps:wsp>
                        <wps:cNvPr id="2017887125" name="Casella di testo 28"/>
                        <wps:cNvSpPr txBox="1"/>
                        <wps:spPr>
                          <a:xfrm>
                            <a:off x="373711" y="516835"/>
                            <a:ext cx="1057047" cy="299923"/>
                          </a:xfrm>
                          <a:prstGeom prst="rect">
                            <a:avLst/>
                          </a:prstGeom>
                          <a:noFill/>
                          <a:ln w="6350">
                            <a:noFill/>
                          </a:ln>
                        </wps:spPr>
                        <wps:txb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AF16DE" id="Gruppo 30" o:spid="_x0000_s1057" style="width:567.85pt;height:422.75pt;mso-position-horizontal-relative:char;mso-position-vertical-relative:line" coordsize="72415,54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Bf2rv+TXfj&#10;B/2J2sf+kU1fL/x9/wCSE/Ef/sW9S/8ASWSvVv2l/wBmT4PaB+zl8VNT0v4UeB9N1Ky8Karc2t5a&#10;eHLOKaCVLOVkkR1jBVlYAhgcggEV86/G/wCCnw80v4L+P7yz8B+GbO8tvD9/NBcwaPbRyROttIVZ&#10;GVAVYEAgg56V9HlLkoVeXsfI54qbq4fnbWva/bzR+ky8mnV5Qv7J3wSzz8HPABH/AGK9j/8AGqd/&#10;wyd8EP8Aojfw/wD/AAl7H/41Xzh9c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SHgV5X/wAMnfBD/ojfw/8A/CXsf/jVIf2T/ggP+aOe&#10;AB9PC9j/APGqAN/VD4ePxo8LfaPtH/CVf8I/q/8AZ+3Pk/Y/tOm/a93+15n2Lb7b/eu3r551P9jf&#10;4X3Hxe8Natb/AAm8Bp4XtdC1W1vrUeH7MJJdy3GntauYvKwxWOG7AfqvmED75z2P/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J/U3d4AAAAGAQAADwAAAGRycy9kb3ducmV2Lnht&#10;bEyPQWvCQBCF74X+h2UKvdVNtGklzUZEbE8iVAultzE7JsHsbMiuSfz3XXuxl4HHe7z3TbYYTSN6&#10;6lxtWUE8iUAQF1bXXCr42r8/zUE4j6yxsUwKLuRgkd/fZZhqO/An9TtfilDCLkUFlfdtKqUrKjLo&#10;JrYlDt7RdgZ9kF0pdYdDKDeNnEbRizRYc1iosKVVRcVpdzYKPgYclrN43W9Ox9XlZ59svzcxKfX4&#10;MC7fQHga/S0MV/yADnlgOtgzaycaBeER/3evXjxLXkEcFMyfkwRknsn/+P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8" o:spid="_x0000_s1058" type="#_x0000_t75" style="position:absolute;width:72415;height:5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">
                  <v:imagedata r:id="rId33" o:title=""/>
                </v:shape>
                <v:shape id="_x0000_s1059" type="#_x0000_t202" style="position:absolute;left:3737;top:5168;width:1057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" filled="f" stroked="f" strokeweight=".5pt">
                  <v:textbo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v:textbox>
                </v:shape>
                <w10:anchorlock/>
              </v:group>
            </w:pict>
          </mc:Fallback>
        </mc:AlternateContent>
      </w:r>
    </w:p>
    <w:p w14:paraId="7576125E" w14:textId="77777777" w:rsidR="005C5FC3" w:rsidRDefault="005C5FC3" w:rsidP="00081692">
      <w:pPr>
        <w:jc w:val="center"/>
      </w:pPr>
    </w:p>
    <w:p w14:paraId="4A02E796" w14:textId="2533B5FA" w:rsidR="005C5FC3" w:rsidRDefault="005C5FC3" w:rsidP="005C5FC3">
      <w:pPr>
        <w:pStyle w:val="Sottoargomento"/>
      </w:pPr>
      <w:r>
        <w:lastRenderedPageBreak/>
        <w:t>Sequence diagram – Caricamento Home page</w:t>
      </w:r>
    </w:p>
    <w:p w14:paraId="58F0FD0D" w14:textId="3DAD633B" w:rsidR="00D44A72" w:rsidRPr="00D44A72" w:rsidRDefault="00D44A72" w:rsidP="00D44A72">
      <w:r>
        <w:t>Di seguito il sequence diagram del caricamento della home page, sia per lo studente che per il docente (indicati come Utente)</w:t>
      </w:r>
    </w:p>
    <w:p w14:paraId="602BDDF1" w14:textId="3FC49803" w:rsidR="00D44A72" w:rsidRDefault="00737C37" w:rsidP="00D44A72">
      <w:pPr>
        <w:jc w:val="center"/>
      </w:pPr>
      <w:r>
        <w:rPr>
          <w:noProof/>
        </w:rPr>
        <w:drawing>
          <wp:inline distT="0" distB="0" distL="0" distR="0" wp14:anchorId="7954288E" wp14:editId="2D53CDA5">
            <wp:extent cx="7851237" cy="5533970"/>
            <wp:effectExtent l="0" t="0" r="0" b="0"/>
            <wp:docPr id="90789440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4954" cy="5536590"/>
                    </a:xfrm>
                    <a:prstGeom prst="rect">
                      <a:avLst/>
                    </a:prstGeom>
                    <a:noFill/>
                    <a:ln>
                      <a:noFill/>
                    </a:ln>
                  </pic:spPr>
                </pic:pic>
              </a:graphicData>
            </a:graphic>
          </wp:inline>
        </w:drawing>
      </w:r>
    </w:p>
    <w:p w14:paraId="092042E2" w14:textId="4F7990DB" w:rsidR="00D44A72" w:rsidRDefault="00D44A72" w:rsidP="00D44A72">
      <w:pPr>
        <w:pStyle w:val="Sottoargomento"/>
      </w:pPr>
      <w:r>
        <w:lastRenderedPageBreak/>
        <w:t>Sequence diagram – Logout</w:t>
      </w:r>
    </w:p>
    <w:p w14:paraId="3D8B137D" w14:textId="60C417A7" w:rsidR="00D44A72" w:rsidRDefault="00F94A9C" w:rsidP="00D44A72">
      <w:r>
        <w:t>Di seguito il s</w:t>
      </w:r>
      <w:r w:rsidR="00482DCF">
        <w:t xml:space="preserve">equence diagram per il logout </w:t>
      </w:r>
      <w:r>
        <w:t>del docente e dello studente, indicati come Utente.</w:t>
      </w:r>
    </w:p>
    <w:p w14:paraId="6A149997" w14:textId="131960A9" w:rsidR="00891BE8" w:rsidRDefault="00F94A9C" w:rsidP="00891BE8">
      <w:pPr>
        <w:jc w:val="center"/>
      </w:pPr>
      <w:r>
        <w:rPr>
          <w:noProof/>
        </w:rPr>
        <w:drawing>
          <wp:inline distT="0" distB="0" distL="0" distR="0" wp14:anchorId="32D52C56" wp14:editId="3AFCACAE">
            <wp:extent cx="8094345" cy="3315970"/>
            <wp:effectExtent l="0" t="0" r="1905" b="0"/>
            <wp:docPr id="100639159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4345" cy="3315970"/>
                    </a:xfrm>
                    <a:prstGeom prst="rect">
                      <a:avLst/>
                    </a:prstGeom>
                    <a:noFill/>
                    <a:ln>
                      <a:noFill/>
                    </a:ln>
                  </pic:spPr>
                </pic:pic>
              </a:graphicData>
            </a:graphic>
          </wp:inline>
        </w:drawing>
      </w:r>
    </w:p>
    <w:p w14:paraId="4F9DF794" w14:textId="77777777" w:rsidR="00891BE8" w:rsidRDefault="00891BE8">
      <w:pPr>
        <w:spacing w:after="160"/>
        <w:jc w:val="left"/>
      </w:pPr>
      <w:r>
        <w:br w:type="page"/>
      </w:r>
    </w:p>
    <w:p w14:paraId="0F74E8F3" w14:textId="29372A2C" w:rsidR="00891BE8" w:rsidRDefault="00891BE8" w:rsidP="00891BE8">
      <w:pPr>
        <w:pStyle w:val="Sottoargomento"/>
      </w:pPr>
      <w:r>
        <w:lastRenderedPageBreak/>
        <w:t>Sequence diagram – Click anchor corso</w:t>
      </w:r>
    </w:p>
    <w:p w14:paraId="4E23AA93" w14:textId="74AB9151" w:rsidR="00185F0F" w:rsidRDefault="00185F0F" w:rsidP="00185F0F">
      <w:r>
        <w:t>Di seguito il sequence diagram della risposta all’evento di click su un corso sia per il docente che per lo studente, indicati come Utente.</w:t>
      </w:r>
    </w:p>
    <w:p w14:paraId="2093F52C" w14:textId="4FEC8E93" w:rsidR="00185F0F" w:rsidRDefault="00185F0F" w:rsidP="00185F0F">
      <w:pPr>
        <w:jc w:val="center"/>
      </w:pPr>
      <w:r>
        <w:rPr>
          <w:noProof/>
        </w:rPr>
        <w:drawing>
          <wp:inline distT="0" distB="0" distL="0" distR="0" wp14:anchorId="77B2E5B1" wp14:editId="42E1A704">
            <wp:extent cx="8301162" cy="5201953"/>
            <wp:effectExtent l="0" t="0" r="5080" b="0"/>
            <wp:docPr id="204932480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146" cy="5204450"/>
                    </a:xfrm>
                    <a:prstGeom prst="rect">
                      <a:avLst/>
                    </a:prstGeom>
                    <a:noFill/>
                    <a:ln>
                      <a:noFill/>
                    </a:ln>
                  </pic:spPr>
                </pic:pic>
              </a:graphicData>
            </a:graphic>
          </wp:inline>
        </w:drawing>
      </w:r>
    </w:p>
    <w:p w14:paraId="524948A0" w14:textId="60740448" w:rsidR="00141932" w:rsidRDefault="00141932">
      <w:pPr>
        <w:spacing w:after="160"/>
        <w:jc w:val="left"/>
      </w:pPr>
      <w:r>
        <w:br w:type="page"/>
      </w:r>
    </w:p>
    <w:p w14:paraId="5DD5160C" w14:textId="58688FC6" w:rsidR="00141932" w:rsidRDefault="00141932" w:rsidP="00141932">
      <w:pPr>
        <w:pStyle w:val="Sottoargomento"/>
      </w:pPr>
      <w:r>
        <w:lastRenderedPageBreak/>
        <w:t>Sequence diagram – Visualizza esito esame</w:t>
      </w:r>
      <w:r w:rsidR="002F7CDA">
        <w:t xml:space="preserve"> (studente)</w:t>
      </w:r>
    </w:p>
    <w:p w14:paraId="3BD76935" w14:textId="1CA3C914" w:rsidR="00141932" w:rsidRPr="00141932" w:rsidRDefault="00141932" w:rsidP="00141932">
      <w:r>
        <w:t>Di seguito il sequence diagram, per il solo studente, della risposta al click su una data d’appello di un corso.</w:t>
      </w:r>
    </w:p>
    <w:p w14:paraId="3362D124" w14:textId="1A97B48C" w:rsidR="008519EC" w:rsidRDefault="00141932" w:rsidP="00141932">
      <w:r>
        <w:rPr>
          <w:noProof/>
        </w:rPr>
        <w:drawing>
          <wp:inline distT="0" distB="0" distL="0" distR="0" wp14:anchorId="79E046C2" wp14:editId="68FD1E1F">
            <wp:extent cx="9064625" cy="5136542"/>
            <wp:effectExtent l="0" t="0" r="3175" b="6985"/>
            <wp:docPr id="1046908701"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3983"/>
                    <a:stretch>
                      <a:fillRect/>
                    </a:stretch>
                  </pic:blipFill>
                  <pic:spPr bwMode="auto">
                    <a:xfrm>
                      <a:off x="0" y="0"/>
                      <a:ext cx="9064625" cy="5136542"/>
                    </a:xfrm>
                    <a:prstGeom prst="rect">
                      <a:avLst/>
                    </a:prstGeom>
                    <a:noFill/>
                    <a:ln>
                      <a:noFill/>
                    </a:ln>
                    <a:extLst>
                      <a:ext uri="{53640926-AAD7-44D8-BBD7-CCE9431645EC}">
                        <a14:shadowObscured xmlns:a14="http://schemas.microsoft.com/office/drawing/2010/main"/>
                      </a:ext>
                    </a:extLst>
                  </pic:spPr>
                </pic:pic>
              </a:graphicData>
            </a:graphic>
          </wp:inline>
        </w:drawing>
      </w:r>
    </w:p>
    <w:p w14:paraId="48F61256" w14:textId="77777777" w:rsidR="008519EC" w:rsidRDefault="008519EC">
      <w:pPr>
        <w:spacing w:after="160"/>
        <w:jc w:val="left"/>
      </w:pPr>
      <w:r>
        <w:br w:type="page"/>
      </w:r>
    </w:p>
    <w:p w14:paraId="7BC04804" w14:textId="29E7C904" w:rsidR="00141932" w:rsidRDefault="008519EC" w:rsidP="008519EC">
      <w:pPr>
        <w:pStyle w:val="Sottoargomento"/>
      </w:pPr>
      <w:r>
        <w:lastRenderedPageBreak/>
        <w:t>Sequence diagram – Rifiuta voto</w:t>
      </w:r>
      <w:r w:rsidR="002F7CDA">
        <w:t xml:space="preserve"> (studente)</w:t>
      </w:r>
    </w:p>
    <w:p w14:paraId="0CC8822A" w14:textId="6EDF0B2E" w:rsidR="005F7CE6" w:rsidRDefault="005F7CE6" w:rsidP="005F7CE6">
      <w:r>
        <w:t>Di seguito il sequence diagram per la risposta al drag and drop dell’esito esame sul cestino, da parte dello studente. Al termine si esegue esitoEsame.show(), per maggiori dettagli a riguardo si faccia riferimento al sequence diagram precedente.</w:t>
      </w:r>
    </w:p>
    <w:p w14:paraId="4F66FD73" w14:textId="6881146B" w:rsidR="005F7CE6" w:rsidRDefault="005F7CE6" w:rsidP="005F7CE6">
      <w:pPr>
        <w:jc w:val="center"/>
      </w:pPr>
      <w:r>
        <w:rPr>
          <w:noProof/>
        </w:rPr>
        <w:drawing>
          <wp:inline distT="0" distB="0" distL="0" distR="0" wp14:anchorId="49AEAD71" wp14:editId="6A5D6719">
            <wp:extent cx="8460188" cy="5409779"/>
            <wp:effectExtent l="0" t="0" r="0" b="635"/>
            <wp:docPr id="1619235900"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62944" cy="5411541"/>
                    </a:xfrm>
                    <a:prstGeom prst="rect">
                      <a:avLst/>
                    </a:prstGeom>
                    <a:noFill/>
                    <a:ln>
                      <a:noFill/>
                    </a:ln>
                  </pic:spPr>
                </pic:pic>
              </a:graphicData>
            </a:graphic>
          </wp:inline>
        </w:drawing>
      </w:r>
    </w:p>
    <w:p w14:paraId="53F9B2BC" w14:textId="02BF1191" w:rsidR="002F7CDA" w:rsidRDefault="002F7CDA" w:rsidP="002F7CDA">
      <w:pPr>
        <w:pStyle w:val="Sottoargomento"/>
      </w:pPr>
      <w:r>
        <w:lastRenderedPageBreak/>
        <w:t>Sequence diagram – Click anchor appello</w:t>
      </w:r>
      <w:r w:rsidR="005E7BF9">
        <w:t xml:space="preserve"> (docente)</w:t>
      </w:r>
    </w:p>
    <w:p w14:paraId="0CD10069" w14:textId="77777777" w:rsidR="002F7CDA" w:rsidRDefault="002F7CDA" w:rsidP="002F7CDA">
      <w:r>
        <w:t>Di seguito il sequence diagram della risposta al click su una data d’appello, per il solo docente, esso porta alla visualizzazione della lista degli iscritti a quell’appello.</w:t>
      </w:r>
    </w:p>
    <w:p w14:paraId="6ECD346A" w14:textId="4B7BC3B3" w:rsidR="002F7CDA" w:rsidRDefault="005E7BF9" w:rsidP="002F7CDA">
      <w:pPr>
        <w:jc w:val="center"/>
      </w:pPr>
      <w:r>
        <w:rPr>
          <w:noProof/>
        </w:rPr>
        <w:drawing>
          <wp:inline distT="0" distB="0" distL="0" distR="0" wp14:anchorId="5951BCEC" wp14:editId="27C303A6">
            <wp:extent cx="9062720" cy="5457190"/>
            <wp:effectExtent l="0" t="0" r="5080" b="0"/>
            <wp:docPr id="1276187991"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88559" cy="5472749"/>
                    </a:xfrm>
                    <a:prstGeom prst="rect">
                      <a:avLst/>
                    </a:prstGeom>
                    <a:noFill/>
                    <a:ln>
                      <a:noFill/>
                    </a:ln>
                  </pic:spPr>
                </pic:pic>
              </a:graphicData>
            </a:graphic>
          </wp:inline>
        </w:drawing>
      </w:r>
    </w:p>
    <w:p w14:paraId="3C224EEC" w14:textId="77777777" w:rsidR="005E7BF9" w:rsidRDefault="005E7BF9" w:rsidP="002F7CDA">
      <w:pPr>
        <w:jc w:val="center"/>
      </w:pPr>
    </w:p>
    <w:p w14:paraId="5CBB5B96" w14:textId="7BA92C96" w:rsidR="005E7BF9" w:rsidRDefault="005E7BF9" w:rsidP="005E7BF9">
      <w:pPr>
        <w:pStyle w:val="Sottoargomento"/>
        <w:rPr>
          <w:lang w:val="en-US"/>
        </w:rPr>
      </w:pPr>
      <w:r w:rsidRPr="005E7BF9">
        <w:rPr>
          <w:lang w:val="en-US"/>
        </w:rPr>
        <w:t>Sequence diagram – Click anchor iscritto (do</w:t>
      </w:r>
      <w:r>
        <w:rPr>
          <w:lang w:val="en-US"/>
        </w:rPr>
        <w:t>cente)</w:t>
      </w:r>
    </w:p>
    <w:p w14:paraId="0C1D4059" w14:textId="7F6FD077" w:rsidR="005E7BF9" w:rsidRDefault="005E7BF9" w:rsidP="005E7BF9">
      <w:r w:rsidRPr="005E7BF9">
        <w:t xml:space="preserve">Di seguito il sequence diagram </w:t>
      </w:r>
      <w:r>
        <w:t>della risposta all’evento di click sull’icona di modifica nella vista iscritti per il solo docente. Esso porta alla vista del form per inserire il voto per lo studente selezionato.</w:t>
      </w:r>
    </w:p>
    <w:p w14:paraId="64E76C81" w14:textId="52BB5CDA" w:rsidR="007D494F" w:rsidRDefault="007D494F" w:rsidP="007D494F">
      <w:pPr>
        <w:jc w:val="center"/>
      </w:pPr>
      <w:r>
        <w:rPr>
          <w:noProof/>
        </w:rPr>
        <w:drawing>
          <wp:inline distT="0" distB="0" distL="0" distR="0" wp14:anchorId="45D84ACC" wp14:editId="16366A83">
            <wp:extent cx="7517757" cy="3351454"/>
            <wp:effectExtent l="0" t="0" r="7620" b="1905"/>
            <wp:docPr id="951718356"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37004" cy="3360034"/>
                    </a:xfrm>
                    <a:prstGeom prst="rect">
                      <a:avLst/>
                    </a:prstGeom>
                    <a:noFill/>
                    <a:ln>
                      <a:noFill/>
                    </a:ln>
                  </pic:spPr>
                </pic:pic>
              </a:graphicData>
            </a:graphic>
          </wp:inline>
        </w:drawing>
      </w:r>
    </w:p>
    <w:p w14:paraId="55C15D13" w14:textId="77777777" w:rsidR="002E086D" w:rsidRDefault="002E086D">
      <w:pPr>
        <w:spacing w:after="160"/>
        <w:jc w:val="left"/>
        <w:rPr>
          <w:b/>
          <w:smallCaps/>
          <w:color w:val="373737" w:themeColor="accent1" w:themeShade="40"/>
          <w:sz w:val="24"/>
        </w:rPr>
      </w:pPr>
      <w:r>
        <w:br w:type="page"/>
      </w:r>
    </w:p>
    <w:p w14:paraId="592B693A" w14:textId="6D85CE61" w:rsidR="007D494F" w:rsidRDefault="007D494F" w:rsidP="007D494F">
      <w:pPr>
        <w:pStyle w:val="Sottoargomento"/>
      </w:pPr>
      <w:r>
        <w:lastRenderedPageBreak/>
        <w:t>Sequence diagram – Modifica voto</w:t>
      </w:r>
      <w:r w:rsidR="002E086D">
        <w:t xml:space="preserve"> (Docente)</w:t>
      </w:r>
    </w:p>
    <w:p w14:paraId="7414481B" w14:textId="47E4B273" w:rsidR="008D747A" w:rsidRDefault="002E086D">
      <w:pPr>
        <w:spacing w:after="160"/>
        <w:jc w:val="left"/>
      </w:pPr>
      <w:r>
        <w:t>Di seguito il sequence diagram della risposta alla pressione del pulsante salva nella vista di modifica del voto per il solo docente.</w:t>
      </w:r>
    </w:p>
    <w:p w14:paraId="01E73741" w14:textId="0C838E53" w:rsidR="002E086D" w:rsidRDefault="002E086D" w:rsidP="002E086D">
      <w:pPr>
        <w:spacing w:after="160"/>
        <w:jc w:val="center"/>
      </w:pPr>
      <w:r>
        <w:rPr>
          <w:noProof/>
        </w:rPr>
        <w:drawing>
          <wp:inline distT="0" distB="0" distL="0" distR="0" wp14:anchorId="542EA76A" wp14:editId="0F7B6EDA">
            <wp:extent cx="8687099" cy="3946967"/>
            <wp:effectExtent l="0" t="0" r="0" b="0"/>
            <wp:docPr id="2140000777"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95510" cy="3950788"/>
                    </a:xfrm>
                    <a:prstGeom prst="rect">
                      <a:avLst/>
                    </a:prstGeom>
                    <a:noFill/>
                    <a:ln>
                      <a:noFill/>
                    </a:ln>
                  </pic:spPr>
                </pic:pic>
              </a:graphicData>
            </a:graphic>
          </wp:inline>
        </w:drawing>
      </w:r>
    </w:p>
    <w:p w14:paraId="13F3D6C9" w14:textId="1EB4902C" w:rsidR="002E086D" w:rsidRDefault="002E086D" w:rsidP="002E086D">
      <w:pPr>
        <w:spacing w:after="160"/>
        <w:jc w:val="left"/>
      </w:pPr>
      <w:r>
        <w:br w:type="page"/>
      </w:r>
    </w:p>
    <w:p w14:paraId="3101C69D" w14:textId="3E1A6E27" w:rsidR="009872B5" w:rsidRDefault="002E086D" w:rsidP="009872B5">
      <w:pPr>
        <w:pStyle w:val="Sottoargomento"/>
      </w:pPr>
      <w:r>
        <w:lastRenderedPageBreak/>
        <w:t>Sequence diagram – Inserimento multiplo</w:t>
      </w:r>
      <w:r w:rsidR="009872B5">
        <w:t xml:space="preserve"> (docente)</w:t>
      </w:r>
    </w:p>
    <w:p w14:paraId="19056C5A" w14:textId="59A1192B" w:rsidR="009872B5" w:rsidRDefault="009872B5" w:rsidP="009872B5">
      <w:r>
        <w:t>Di seguito il sequence diagram della procedura di inserimento multiplo dei voti da parte del docente.</w:t>
      </w:r>
    </w:p>
    <w:p w14:paraId="49916202" w14:textId="7E493F3D" w:rsidR="00E64784" w:rsidRDefault="00E64784" w:rsidP="009872B5">
      <w:pPr>
        <w:spacing w:after="160"/>
        <w:jc w:val="center"/>
        <w:rPr>
          <w:b/>
          <w:smallCaps/>
          <w:color w:val="373737" w:themeColor="accent1" w:themeShade="40"/>
          <w:sz w:val="24"/>
        </w:rPr>
      </w:pPr>
      <w:r>
        <w:rPr>
          <w:noProof/>
        </w:rPr>
        <w:drawing>
          <wp:inline distT="0" distB="0" distL="0" distR="0" wp14:anchorId="162C3199" wp14:editId="6602AF23">
            <wp:extent cx="8096491" cy="5232198"/>
            <wp:effectExtent l="0" t="0" r="0" b="6985"/>
            <wp:docPr id="66703434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99074" cy="5233867"/>
                    </a:xfrm>
                    <a:prstGeom prst="rect">
                      <a:avLst/>
                    </a:prstGeom>
                    <a:noFill/>
                    <a:ln>
                      <a:noFill/>
                    </a:ln>
                  </pic:spPr>
                </pic:pic>
              </a:graphicData>
            </a:graphic>
          </wp:inline>
        </w:drawing>
      </w:r>
    </w:p>
    <w:p w14:paraId="5B0C10BA" w14:textId="77777777" w:rsidR="00E64784" w:rsidRDefault="00E64784">
      <w:pPr>
        <w:spacing w:after="160"/>
        <w:jc w:val="left"/>
        <w:rPr>
          <w:b/>
          <w:smallCaps/>
          <w:color w:val="373737" w:themeColor="accent1" w:themeShade="40"/>
          <w:sz w:val="24"/>
        </w:rPr>
      </w:pPr>
      <w:r>
        <w:rPr>
          <w:b/>
          <w:smallCaps/>
          <w:color w:val="373737" w:themeColor="accent1" w:themeShade="40"/>
          <w:sz w:val="24"/>
        </w:rPr>
        <w:br w:type="page"/>
      </w:r>
    </w:p>
    <w:p w14:paraId="45343104" w14:textId="77777777" w:rsidR="009872B5" w:rsidRPr="009872B5" w:rsidRDefault="009872B5" w:rsidP="009872B5">
      <w:pPr>
        <w:spacing w:after="160"/>
        <w:jc w:val="center"/>
        <w:rPr>
          <w:b/>
          <w:smallCaps/>
          <w:color w:val="373737" w:themeColor="accent1" w:themeShade="40"/>
          <w:sz w:val="24"/>
        </w:rPr>
      </w:pPr>
    </w:p>
    <w:p w14:paraId="6A705B23" w14:textId="100BA20F" w:rsidR="007D494F" w:rsidRDefault="008D747A" w:rsidP="008D747A">
      <w:pPr>
        <w:pStyle w:val="Sottoargomento"/>
      </w:pPr>
      <w:r>
        <w:t>Sequence diagram – Pubblica / Verbalizza (docente)</w:t>
      </w:r>
    </w:p>
    <w:p w14:paraId="2DE0D506" w14:textId="7ABF02F3" w:rsidR="008D747A" w:rsidRDefault="008D747A" w:rsidP="008D747A">
      <w:r>
        <w:t>Di seguito il sequence diagram della risposta al click di uno dei due pulsanti “Pubblica” o “Verbalizza” della pagina iscritti del docente</w:t>
      </w:r>
      <w:r w:rsidR="00B377B0">
        <w:t>.</w:t>
      </w:r>
    </w:p>
    <w:p w14:paraId="0AAA3034" w14:textId="02A493CD" w:rsidR="00B377B0" w:rsidRDefault="002E086D" w:rsidP="008135F0">
      <w:pPr>
        <w:jc w:val="center"/>
      </w:pPr>
      <w:r>
        <w:rPr>
          <w:noProof/>
        </w:rPr>
        <w:drawing>
          <wp:inline distT="0" distB="0" distL="0" distR="0" wp14:anchorId="00AB0DBE" wp14:editId="49C94970">
            <wp:extent cx="9062720" cy="5295265"/>
            <wp:effectExtent l="0" t="0" r="5080" b="635"/>
            <wp:docPr id="313685107"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62720" cy="5295265"/>
                    </a:xfrm>
                    <a:prstGeom prst="rect">
                      <a:avLst/>
                    </a:prstGeom>
                    <a:noFill/>
                    <a:ln>
                      <a:noFill/>
                    </a:ln>
                  </pic:spPr>
                </pic:pic>
              </a:graphicData>
            </a:graphic>
          </wp:inline>
        </w:drawing>
      </w:r>
    </w:p>
    <w:p w14:paraId="2B38D5BB" w14:textId="301ED4CD" w:rsidR="008135F0" w:rsidRPr="00EC727D" w:rsidRDefault="008135F0" w:rsidP="008135F0">
      <w:pPr>
        <w:pStyle w:val="Sottoargomento"/>
      </w:pPr>
      <w:r w:rsidRPr="00EC727D">
        <w:lastRenderedPageBreak/>
        <w:t>Sequence diagram – Click anchor verbali</w:t>
      </w:r>
      <w:r w:rsidR="00EC727D" w:rsidRPr="00EC727D">
        <w:t xml:space="preserve"> (docente</w:t>
      </w:r>
      <w:r w:rsidR="00EC727D">
        <w:t>)</w:t>
      </w:r>
    </w:p>
    <w:p w14:paraId="604D6247" w14:textId="705A349D" w:rsidR="008135F0" w:rsidRDefault="008135F0" w:rsidP="008135F0">
      <w:r>
        <w:t>Di seguito il sequence diagram della risposta al click sull’anchor “Verbali” da una qualunque vista, per il solo docente. Ciò comporta la comparsa di una nuova vista con tutti i verbali del docente.</w:t>
      </w:r>
    </w:p>
    <w:p w14:paraId="58522C07" w14:textId="4C291639" w:rsidR="004E139A" w:rsidRDefault="004E139A" w:rsidP="004E139A">
      <w:pPr>
        <w:jc w:val="center"/>
      </w:pPr>
      <w:r>
        <w:rPr>
          <w:noProof/>
        </w:rPr>
        <w:drawing>
          <wp:inline distT="0" distB="0" distL="0" distR="0" wp14:anchorId="33B197EB" wp14:editId="2A9CD690">
            <wp:extent cx="8861907" cy="4812665"/>
            <wp:effectExtent l="0" t="0" r="0" b="6985"/>
            <wp:docPr id="67216542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97825" cy="4832171"/>
                    </a:xfrm>
                    <a:prstGeom prst="rect">
                      <a:avLst/>
                    </a:prstGeom>
                    <a:noFill/>
                    <a:ln>
                      <a:noFill/>
                    </a:ln>
                  </pic:spPr>
                </pic:pic>
              </a:graphicData>
            </a:graphic>
          </wp:inline>
        </w:drawing>
      </w:r>
    </w:p>
    <w:p w14:paraId="74069C0D" w14:textId="77777777" w:rsidR="00EC727D" w:rsidRDefault="00EC727D" w:rsidP="004E139A">
      <w:pPr>
        <w:jc w:val="center"/>
      </w:pPr>
    </w:p>
    <w:p w14:paraId="06DDF0BA" w14:textId="77777777" w:rsidR="00EC727D" w:rsidRDefault="00EC727D" w:rsidP="004E139A">
      <w:pPr>
        <w:jc w:val="center"/>
      </w:pPr>
    </w:p>
    <w:p w14:paraId="4CAAD98F" w14:textId="79B6A219" w:rsidR="00EC727D" w:rsidRDefault="00EC727D" w:rsidP="00EC727D">
      <w:pPr>
        <w:pStyle w:val="Sottoargomento"/>
      </w:pPr>
      <w:r>
        <w:lastRenderedPageBreak/>
        <w:t>Sequence diagram – Visualizza verbale (docente)</w:t>
      </w:r>
    </w:p>
    <w:p w14:paraId="14673E7E" w14:textId="41B919F8" w:rsidR="00EC727D" w:rsidRDefault="00EC727D" w:rsidP="00EC727D">
      <w:r>
        <w:t>Di seguito il sequence diagram per la visualizzazione di un verbale del docente. Tale vista è mostrata sia in seguito al click del verbale corrispondente nella tabella dei verbali, sia al termine della sequenza di verbalizzazione.</w:t>
      </w:r>
    </w:p>
    <w:p w14:paraId="5326E885" w14:textId="735CE62B" w:rsidR="00EC727D" w:rsidRDefault="00F32C8F" w:rsidP="00EC727D">
      <w:r>
        <w:rPr>
          <w:noProof/>
        </w:rPr>
        <w:drawing>
          <wp:inline distT="0" distB="0" distL="0" distR="0" wp14:anchorId="27E3E40F" wp14:editId="59357882">
            <wp:extent cx="9066530" cy="4417060"/>
            <wp:effectExtent l="0" t="0" r="1270" b="2540"/>
            <wp:docPr id="19255074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66530" cy="4417060"/>
                    </a:xfrm>
                    <a:prstGeom prst="rect">
                      <a:avLst/>
                    </a:prstGeom>
                    <a:noFill/>
                    <a:ln>
                      <a:noFill/>
                    </a:ln>
                  </pic:spPr>
                </pic:pic>
              </a:graphicData>
            </a:graphic>
          </wp:inline>
        </w:drawing>
      </w:r>
    </w:p>
    <w:p w14:paraId="6FF31E68" w14:textId="5CE27EC1" w:rsidR="00F32C8F" w:rsidRDefault="00F32C8F">
      <w:pPr>
        <w:spacing w:after="160"/>
        <w:jc w:val="left"/>
      </w:pPr>
      <w:r>
        <w:br w:type="page"/>
      </w:r>
    </w:p>
    <w:p w14:paraId="29305B80" w14:textId="1CFD12F1" w:rsidR="00F32C8F" w:rsidRDefault="00F32C8F" w:rsidP="00F32C8F">
      <w:pPr>
        <w:pStyle w:val="Titolo2"/>
      </w:pPr>
      <w:r>
        <w:lastRenderedPageBreak/>
        <w:t>3 – Strumenti di sviluppo</w:t>
      </w:r>
    </w:p>
    <w:p w14:paraId="4498AD03" w14:textId="6196AB54" w:rsidR="00F32C8F" w:rsidRDefault="00F32C8F" w:rsidP="00F32C8F">
      <w:r>
        <w:t>Per la realizzazione del progetto sono stati utilizzati i seguenti strumenti:</w:t>
      </w:r>
    </w:p>
    <w:p w14:paraId="2B160123" w14:textId="0DAA839E" w:rsidR="00F32C8F" w:rsidRDefault="00F32C8F" w:rsidP="00F32C8F">
      <w:pPr>
        <w:pStyle w:val="Paragrafoelenco"/>
        <w:numPr>
          <w:ilvl w:val="0"/>
          <w:numId w:val="13"/>
        </w:numPr>
      </w:pPr>
      <w:r w:rsidRPr="00F32C8F">
        <w:rPr>
          <w:b/>
          <w:bCs/>
        </w:rPr>
        <w:t>Motore database</w:t>
      </w:r>
      <w:r>
        <w:t>: MySQL</w:t>
      </w:r>
    </w:p>
    <w:p w14:paraId="37B32441" w14:textId="359B11FF" w:rsidR="00F32C8F" w:rsidRDefault="00F32C8F" w:rsidP="00F32C8F">
      <w:pPr>
        <w:pStyle w:val="Paragrafoelenco"/>
        <w:numPr>
          <w:ilvl w:val="0"/>
          <w:numId w:val="13"/>
        </w:numPr>
        <w:rPr>
          <w:lang w:val="en-US"/>
        </w:rPr>
      </w:pPr>
      <w:r w:rsidRPr="00F32C8F">
        <w:rPr>
          <w:b/>
          <w:bCs/>
          <w:lang w:val="en-US"/>
        </w:rPr>
        <w:t>Workbench database</w:t>
      </w:r>
      <w:r w:rsidRPr="00F32C8F">
        <w:rPr>
          <w:lang w:val="en-US"/>
        </w:rPr>
        <w:t>: MySQL WorkBench 8.0, JetBrains D</w:t>
      </w:r>
      <w:r>
        <w:rPr>
          <w:lang w:val="en-US"/>
        </w:rPr>
        <w:t>ataGrip 2025</w:t>
      </w:r>
    </w:p>
    <w:p w14:paraId="52EEBC44" w14:textId="305C5767" w:rsidR="00F32C8F" w:rsidRDefault="00F32C8F" w:rsidP="00F32C8F">
      <w:pPr>
        <w:pStyle w:val="Paragrafoelenco"/>
        <w:numPr>
          <w:ilvl w:val="0"/>
          <w:numId w:val="13"/>
        </w:numPr>
      </w:pPr>
      <w:r w:rsidRPr="00F32C8F">
        <w:rPr>
          <w:b/>
          <w:bCs/>
        </w:rPr>
        <w:t>Ambiente di sviluppo</w:t>
      </w:r>
      <w:r w:rsidRPr="00F32C8F">
        <w:t>: Eclipse for E</w:t>
      </w:r>
      <w:r>
        <w:t>nterprise Java and Web Developers 2025</w:t>
      </w:r>
    </w:p>
    <w:p w14:paraId="325C4744" w14:textId="1632039F" w:rsidR="00F32C8F" w:rsidRDefault="00F32C8F" w:rsidP="00F32C8F">
      <w:pPr>
        <w:pStyle w:val="Paragrafoelenco"/>
        <w:numPr>
          <w:ilvl w:val="0"/>
          <w:numId w:val="13"/>
        </w:numPr>
      </w:pPr>
      <w:r>
        <w:rPr>
          <w:b/>
          <w:bCs/>
        </w:rPr>
        <w:t xml:space="preserve">Version control: </w:t>
      </w:r>
      <w:r>
        <w:t>Git, GitHub</w:t>
      </w:r>
    </w:p>
    <w:p w14:paraId="78D507DB" w14:textId="14663F5D" w:rsidR="00F32C8F" w:rsidRDefault="00F32C8F" w:rsidP="00F32C8F">
      <w:pPr>
        <w:pStyle w:val="Paragrafoelenco"/>
        <w:numPr>
          <w:ilvl w:val="0"/>
          <w:numId w:val="13"/>
        </w:numPr>
      </w:pPr>
      <w:r>
        <w:rPr>
          <w:b/>
          <w:bCs/>
        </w:rPr>
        <w:t>Diagrammi IFML</w:t>
      </w:r>
      <w:r w:rsidR="00CF1CC9">
        <w:rPr>
          <w:b/>
          <w:bCs/>
        </w:rPr>
        <w:t xml:space="preserve"> ed entità-relazione</w:t>
      </w:r>
      <w:r>
        <w:rPr>
          <w:b/>
          <w:bCs/>
        </w:rPr>
        <w:t xml:space="preserve">: </w:t>
      </w:r>
      <w:r>
        <w:t>draw.io</w:t>
      </w:r>
    </w:p>
    <w:p w14:paraId="7FA89CA8" w14:textId="09798E4B" w:rsidR="00F32C8F" w:rsidRDefault="00F32C8F" w:rsidP="00F32C8F">
      <w:pPr>
        <w:pStyle w:val="Paragrafoelenco"/>
        <w:numPr>
          <w:ilvl w:val="0"/>
          <w:numId w:val="13"/>
        </w:numPr>
      </w:pPr>
      <w:r>
        <w:rPr>
          <w:b/>
          <w:bCs/>
        </w:rPr>
        <w:t>Diagrammi di sequenza:</w:t>
      </w:r>
      <w:r>
        <w:t xml:space="preserve"> Visual Paradigm Online</w:t>
      </w:r>
    </w:p>
    <w:p w14:paraId="22C0E1DC" w14:textId="69AD60AF" w:rsidR="00F32C8F" w:rsidRDefault="00F32C8F" w:rsidP="00F32C8F">
      <w:pPr>
        <w:pStyle w:val="Paragrafoelenco"/>
        <w:numPr>
          <w:ilvl w:val="0"/>
          <w:numId w:val="13"/>
        </w:numPr>
      </w:pPr>
      <w:r>
        <w:rPr>
          <w:b/>
          <w:bCs/>
        </w:rPr>
        <w:t>Relazione documentazione:</w:t>
      </w:r>
      <w:r>
        <w:t xml:space="preserve"> Microsoft Word</w:t>
      </w:r>
    </w:p>
    <w:p w14:paraId="0072A0D6" w14:textId="5B5AAD5B" w:rsidR="003A429A" w:rsidRPr="00F32C8F" w:rsidRDefault="003A429A" w:rsidP="003A429A">
      <w:r>
        <w:t>Nell’applicazione sono presenti icone scaricate dal sito flaticon</w:t>
      </w:r>
      <w:r w:rsidR="001D6D16">
        <w:t>.com</w:t>
      </w:r>
    </w:p>
    <w:sectPr w:rsidR="003A429A" w:rsidRPr="00F32C8F"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3833B" w14:textId="77777777" w:rsidR="000762D7" w:rsidRDefault="000762D7" w:rsidP="003459A5">
      <w:pPr>
        <w:spacing w:after="0" w:line="240" w:lineRule="auto"/>
      </w:pPr>
      <w:r>
        <w:separator/>
      </w:r>
    </w:p>
  </w:endnote>
  <w:endnote w:type="continuationSeparator" w:id="0">
    <w:p w14:paraId="1E66FB19" w14:textId="77777777" w:rsidR="000762D7" w:rsidRDefault="000762D7"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5D802" w14:textId="77777777" w:rsidR="000762D7" w:rsidRDefault="000762D7" w:rsidP="003459A5">
      <w:pPr>
        <w:spacing w:after="0" w:line="240" w:lineRule="auto"/>
      </w:pPr>
      <w:r>
        <w:separator/>
      </w:r>
    </w:p>
  </w:footnote>
  <w:footnote w:type="continuationSeparator" w:id="0">
    <w:p w14:paraId="47AE4109" w14:textId="77777777" w:rsidR="000762D7" w:rsidRDefault="000762D7"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3C24"/>
    <w:multiLevelType w:val="hybridMultilevel"/>
    <w:tmpl w:val="E5241D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45CCB"/>
    <w:multiLevelType w:val="hybridMultilevel"/>
    <w:tmpl w:val="387089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F276FF"/>
    <w:multiLevelType w:val="hybridMultilevel"/>
    <w:tmpl w:val="D118FC42"/>
    <w:lvl w:ilvl="0" w:tplc="04100001">
      <w:start w:val="1"/>
      <w:numFmt w:val="bullet"/>
      <w:lvlText w:val=""/>
      <w:lvlJc w:val="left"/>
      <w:pPr>
        <w:ind w:left="749" w:hanging="360"/>
      </w:pPr>
      <w:rPr>
        <w:rFonts w:ascii="Symbol" w:hAnsi="Symbol" w:hint="default"/>
      </w:rPr>
    </w:lvl>
    <w:lvl w:ilvl="1" w:tplc="04100003" w:tentative="1">
      <w:start w:val="1"/>
      <w:numFmt w:val="bullet"/>
      <w:lvlText w:val="o"/>
      <w:lvlJc w:val="left"/>
      <w:pPr>
        <w:ind w:left="1469" w:hanging="360"/>
      </w:pPr>
      <w:rPr>
        <w:rFonts w:ascii="Courier New" w:hAnsi="Courier New" w:cs="Courier New" w:hint="default"/>
      </w:rPr>
    </w:lvl>
    <w:lvl w:ilvl="2" w:tplc="04100005" w:tentative="1">
      <w:start w:val="1"/>
      <w:numFmt w:val="bullet"/>
      <w:lvlText w:val=""/>
      <w:lvlJc w:val="left"/>
      <w:pPr>
        <w:ind w:left="2189" w:hanging="360"/>
      </w:pPr>
      <w:rPr>
        <w:rFonts w:ascii="Wingdings" w:hAnsi="Wingdings" w:hint="default"/>
      </w:rPr>
    </w:lvl>
    <w:lvl w:ilvl="3" w:tplc="04100001" w:tentative="1">
      <w:start w:val="1"/>
      <w:numFmt w:val="bullet"/>
      <w:lvlText w:val=""/>
      <w:lvlJc w:val="left"/>
      <w:pPr>
        <w:ind w:left="2909" w:hanging="360"/>
      </w:pPr>
      <w:rPr>
        <w:rFonts w:ascii="Symbol" w:hAnsi="Symbol" w:hint="default"/>
      </w:rPr>
    </w:lvl>
    <w:lvl w:ilvl="4" w:tplc="04100003" w:tentative="1">
      <w:start w:val="1"/>
      <w:numFmt w:val="bullet"/>
      <w:lvlText w:val="o"/>
      <w:lvlJc w:val="left"/>
      <w:pPr>
        <w:ind w:left="3629" w:hanging="360"/>
      </w:pPr>
      <w:rPr>
        <w:rFonts w:ascii="Courier New" w:hAnsi="Courier New" w:cs="Courier New" w:hint="default"/>
      </w:rPr>
    </w:lvl>
    <w:lvl w:ilvl="5" w:tplc="04100005" w:tentative="1">
      <w:start w:val="1"/>
      <w:numFmt w:val="bullet"/>
      <w:lvlText w:val=""/>
      <w:lvlJc w:val="left"/>
      <w:pPr>
        <w:ind w:left="4349" w:hanging="360"/>
      </w:pPr>
      <w:rPr>
        <w:rFonts w:ascii="Wingdings" w:hAnsi="Wingdings" w:hint="default"/>
      </w:rPr>
    </w:lvl>
    <w:lvl w:ilvl="6" w:tplc="04100001" w:tentative="1">
      <w:start w:val="1"/>
      <w:numFmt w:val="bullet"/>
      <w:lvlText w:val=""/>
      <w:lvlJc w:val="left"/>
      <w:pPr>
        <w:ind w:left="5069" w:hanging="360"/>
      </w:pPr>
      <w:rPr>
        <w:rFonts w:ascii="Symbol" w:hAnsi="Symbol" w:hint="default"/>
      </w:rPr>
    </w:lvl>
    <w:lvl w:ilvl="7" w:tplc="04100003" w:tentative="1">
      <w:start w:val="1"/>
      <w:numFmt w:val="bullet"/>
      <w:lvlText w:val="o"/>
      <w:lvlJc w:val="left"/>
      <w:pPr>
        <w:ind w:left="5789" w:hanging="360"/>
      </w:pPr>
      <w:rPr>
        <w:rFonts w:ascii="Courier New" w:hAnsi="Courier New" w:cs="Courier New" w:hint="default"/>
      </w:rPr>
    </w:lvl>
    <w:lvl w:ilvl="8" w:tplc="04100005" w:tentative="1">
      <w:start w:val="1"/>
      <w:numFmt w:val="bullet"/>
      <w:lvlText w:val=""/>
      <w:lvlJc w:val="left"/>
      <w:pPr>
        <w:ind w:left="6509" w:hanging="360"/>
      </w:pPr>
      <w:rPr>
        <w:rFonts w:ascii="Wingdings" w:hAnsi="Wingdings" w:hint="default"/>
      </w:rPr>
    </w:lvl>
  </w:abstractNum>
  <w:abstractNum w:abstractNumId="5"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3777D8"/>
    <w:multiLevelType w:val="hybridMultilevel"/>
    <w:tmpl w:val="CB88C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A947F53"/>
    <w:multiLevelType w:val="hybridMultilevel"/>
    <w:tmpl w:val="BA76F6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1"/>
  </w:num>
  <w:num w:numId="2" w16cid:durableId="618881796">
    <w:abstractNumId w:val="8"/>
  </w:num>
  <w:num w:numId="3" w16cid:durableId="85152892">
    <w:abstractNumId w:val="10"/>
  </w:num>
  <w:num w:numId="4" w16cid:durableId="1499926040">
    <w:abstractNumId w:val="11"/>
  </w:num>
  <w:num w:numId="5" w16cid:durableId="90391908">
    <w:abstractNumId w:val="5"/>
  </w:num>
  <w:num w:numId="6" w16cid:durableId="1203714417">
    <w:abstractNumId w:val="7"/>
  </w:num>
  <w:num w:numId="7" w16cid:durableId="786965479">
    <w:abstractNumId w:val="2"/>
  </w:num>
  <w:num w:numId="8" w16cid:durableId="1413551397">
    <w:abstractNumId w:val="6"/>
  </w:num>
  <w:num w:numId="9" w16cid:durableId="1870946705">
    <w:abstractNumId w:val="4"/>
  </w:num>
  <w:num w:numId="10" w16cid:durableId="1552768053">
    <w:abstractNumId w:val="3"/>
  </w:num>
  <w:num w:numId="11" w16cid:durableId="463470708">
    <w:abstractNumId w:val="0"/>
  </w:num>
  <w:num w:numId="12" w16cid:durableId="684592771">
    <w:abstractNumId w:val="12"/>
  </w:num>
  <w:num w:numId="13" w16cid:durableId="3130670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3CB5"/>
    <w:rsid w:val="0002432C"/>
    <w:rsid w:val="0002719A"/>
    <w:rsid w:val="000317DF"/>
    <w:rsid w:val="00040F6F"/>
    <w:rsid w:val="00042194"/>
    <w:rsid w:val="00051358"/>
    <w:rsid w:val="0005246F"/>
    <w:rsid w:val="00072E32"/>
    <w:rsid w:val="000762D7"/>
    <w:rsid w:val="00081692"/>
    <w:rsid w:val="00087C47"/>
    <w:rsid w:val="000A2304"/>
    <w:rsid w:val="000C3C69"/>
    <w:rsid w:val="000E540F"/>
    <w:rsid w:val="001011E6"/>
    <w:rsid w:val="00120F5D"/>
    <w:rsid w:val="00121737"/>
    <w:rsid w:val="00135F9C"/>
    <w:rsid w:val="00141932"/>
    <w:rsid w:val="0015746D"/>
    <w:rsid w:val="001737F9"/>
    <w:rsid w:val="00180A6F"/>
    <w:rsid w:val="00185F0F"/>
    <w:rsid w:val="001959AF"/>
    <w:rsid w:val="001A2AF4"/>
    <w:rsid w:val="001C12FD"/>
    <w:rsid w:val="001D59DA"/>
    <w:rsid w:val="001D6D16"/>
    <w:rsid w:val="001E1EEC"/>
    <w:rsid w:val="001E7127"/>
    <w:rsid w:val="00200F5A"/>
    <w:rsid w:val="00201B8E"/>
    <w:rsid w:val="00212825"/>
    <w:rsid w:val="00225FC9"/>
    <w:rsid w:val="00233C76"/>
    <w:rsid w:val="00251D30"/>
    <w:rsid w:val="0025356F"/>
    <w:rsid w:val="00253E80"/>
    <w:rsid w:val="00264794"/>
    <w:rsid w:val="002A0363"/>
    <w:rsid w:val="002A16BA"/>
    <w:rsid w:val="002A42F2"/>
    <w:rsid w:val="002C38B1"/>
    <w:rsid w:val="002C7095"/>
    <w:rsid w:val="002D42FC"/>
    <w:rsid w:val="002E086D"/>
    <w:rsid w:val="002F6F5F"/>
    <w:rsid w:val="002F7CDA"/>
    <w:rsid w:val="00324F72"/>
    <w:rsid w:val="00332405"/>
    <w:rsid w:val="003459A5"/>
    <w:rsid w:val="00352622"/>
    <w:rsid w:val="00352978"/>
    <w:rsid w:val="00367FBC"/>
    <w:rsid w:val="003936EF"/>
    <w:rsid w:val="00396A46"/>
    <w:rsid w:val="003A429A"/>
    <w:rsid w:val="00450177"/>
    <w:rsid w:val="00476AA7"/>
    <w:rsid w:val="00482DCF"/>
    <w:rsid w:val="004847BA"/>
    <w:rsid w:val="004A312B"/>
    <w:rsid w:val="004A4F13"/>
    <w:rsid w:val="004A57A8"/>
    <w:rsid w:val="004B45A0"/>
    <w:rsid w:val="004C1251"/>
    <w:rsid w:val="004C6F2E"/>
    <w:rsid w:val="004E139A"/>
    <w:rsid w:val="00505E5D"/>
    <w:rsid w:val="00516FD4"/>
    <w:rsid w:val="00530978"/>
    <w:rsid w:val="005546EE"/>
    <w:rsid w:val="00555BE5"/>
    <w:rsid w:val="005903E4"/>
    <w:rsid w:val="005B49BC"/>
    <w:rsid w:val="005B7C68"/>
    <w:rsid w:val="005C5FC3"/>
    <w:rsid w:val="005D6304"/>
    <w:rsid w:val="005E7BF9"/>
    <w:rsid w:val="005F7CE6"/>
    <w:rsid w:val="00627AAE"/>
    <w:rsid w:val="00630E00"/>
    <w:rsid w:val="00646DB1"/>
    <w:rsid w:val="00684E4B"/>
    <w:rsid w:val="00691EEA"/>
    <w:rsid w:val="006976F2"/>
    <w:rsid w:val="006978B4"/>
    <w:rsid w:val="006E6809"/>
    <w:rsid w:val="006F0370"/>
    <w:rsid w:val="007040EB"/>
    <w:rsid w:val="00724BB5"/>
    <w:rsid w:val="00727DBD"/>
    <w:rsid w:val="00737C37"/>
    <w:rsid w:val="007505FB"/>
    <w:rsid w:val="00760C73"/>
    <w:rsid w:val="00782CE9"/>
    <w:rsid w:val="007A536C"/>
    <w:rsid w:val="007B3199"/>
    <w:rsid w:val="007B4F63"/>
    <w:rsid w:val="007B7289"/>
    <w:rsid w:val="007D1C2A"/>
    <w:rsid w:val="007D2F8D"/>
    <w:rsid w:val="007D494F"/>
    <w:rsid w:val="007D65C0"/>
    <w:rsid w:val="007F4368"/>
    <w:rsid w:val="008135F0"/>
    <w:rsid w:val="00833AB7"/>
    <w:rsid w:val="00844BD1"/>
    <w:rsid w:val="00845576"/>
    <w:rsid w:val="008519EC"/>
    <w:rsid w:val="008520BC"/>
    <w:rsid w:val="00861E81"/>
    <w:rsid w:val="00871F38"/>
    <w:rsid w:val="00876EBC"/>
    <w:rsid w:val="00877CF9"/>
    <w:rsid w:val="00891BE8"/>
    <w:rsid w:val="008D747A"/>
    <w:rsid w:val="008E4A86"/>
    <w:rsid w:val="0090215A"/>
    <w:rsid w:val="0091460E"/>
    <w:rsid w:val="00915275"/>
    <w:rsid w:val="009872B5"/>
    <w:rsid w:val="00990B3E"/>
    <w:rsid w:val="009F750D"/>
    <w:rsid w:val="00A203D7"/>
    <w:rsid w:val="00A45339"/>
    <w:rsid w:val="00A54E4C"/>
    <w:rsid w:val="00A84B14"/>
    <w:rsid w:val="00AA771F"/>
    <w:rsid w:val="00AB5CE7"/>
    <w:rsid w:val="00AC3264"/>
    <w:rsid w:val="00AD0F08"/>
    <w:rsid w:val="00AE2993"/>
    <w:rsid w:val="00AE78CA"/>
    <w:rsid w:val="00B05B09"/>
    <w:rsid w:val="00B33DFE"/>
    <w:rsid w:val="00B377B0"/>
    <w:rsid w:val="00B664AA"/>
    <w:rsid w:val="00B74AF3"/>
    <w:rsid w:val="00B95BB6"/>
    <w:rsid w:val="00BB6432"/>
    <w:rsid w:val="00BE6B9E"/>
    <w:rsid w:val="00C140D6"/>
    <w:rsid w:val="00C20FF8"/>
    <w:rsid w:val="00C22E24"/>
    <w:rsid w:val="00C37927"/>
    <w:rsid w:val="00C56650"/>
    <w:rsid w:val="00C76DB6"/>
    <w:rsid w:val="00C81B37"/>
    <w:rsid w:val="00C8303A"/>
    <w:rsid w:val="00C906E1"/>
    <w:rsid w:val="00C90D9F"/>
    <w:rsid w:val="00C947E7"/>
    <w:rsid w:val="00CA5164"/>
    <w:rsid w:val="00CA624A"/>
    <w:rsid w:val="00CA66DC"/>
    <w:rsid w:val="00CB67AF"/>
    <w:rsid w:val="00CF1CC9"/>
    <w:rsid w:val="00D1384E"/>
    <w:rsid w:val="00D36D80"/>
    <w:rsid w:val="00D44A72"/>
    <w:rsid w:val="00D4554C"/>
    <w:rsid w:val="00D46F66"/>
    <w:rsid w:val="00D75025"/>
    <w:rsid w:val="00DA6F98"/>
    <w:rsid w:val="00DB4C11"/>
    <w:rsid w:val="00DC210D"/>
    <w:rsid w:val="00DC6B5F"/>
    <w:rsid w:val="00DF1A7F"/>
    <w:rsid w:val="00E375B4"/>
    <w:rsid w:val="00E479BD"/>
    <w:rsid w:val="00E64784"/>
    <w:rsid w:val="00E67154"/>
    <w:rsid w:val="00E80503"/>
    <w:rsid w:val="00EB1C2F"/>
    <w:rsid w:val="00EC727D"/>
    <w:rsid w:val="00EF130D"/>
    <w:rsid w:val="00F12FB3"/>
    <w:rsid w:val="00F1325B"/>
    <w:rsid w:val="00F32C8F"/>
    <w:rsid w:val="00F359B8"/>
    <w:rsid w:val="00F44C2E"/>
    <w:rsid w:val="00F56B02"/>
    <w:rsid w:val="00F81319"/>
    <w:rsid w:val="00F91946"/>
    <w:rsid w:val="00F94A9C"/>
    <w:rsid w:val="00F95BD8"/>
    <w:rsid w:val="00FA1B09"/>
    <w:rsid w:val="00FA45EA"/>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00C87148-EF8C-4C2D-A52A-8EEA126E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692"/>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 w:type="table" w:styleId="Tabellagriglia4-colore4">
    <w:name w:val="Grid Table 4 Accent 4"/>
    <w:basedOn w:val="Tabellanormale"/>
    <w:uiPriority w:val="49"/>
    <w:rsid w:val="00040F6F"/>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4247</TotalTime>
  <Pages>41</Pages>
  <Words>4528</Words>
  <Characters>25816</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57</cp:revision>
  <dcterms:created xsi:type="dcterms:W3CDTF">2025-05-14T06:52:00Z</dcterms:created>
  <dcterms:modified xsi:type="dcterms:W3CDTF">2025-07-20T17:49:00Z</dcterms:modified>
</cp:coreProperties>
</file>