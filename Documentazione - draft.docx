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10"/>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11"/>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2"/>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4"/>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5"/>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6"/>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7"/>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4472C5A4" w14:textId="02150191" w:rsidR="00B95BB6" w:rsidRPr="00B95BB6" w:rsidRDefault="00AB5CE7" w:rsidP="00B95BB6">
      <w:pPr>
        <w:pStyle w:val="Sottoargomento"/>
      </w:pPr>
      <w:r>
        <w:t>Diagramma IFML</w:t>
      </w:r>
    </w:p>
    <w:p w14:paraId="35F9E5F6" w14:textId="7B401CEB" w:rsidR="004A4F13" w:rsidRDefault="0025356F" w:rsidP="004A4F13">
      <w:pPr>
        <w:jc w:val="center"/>
      </w:pPr>
      <w:r w:rsidRPr="0025356F">
        <w:rPr>
          <w:noProof/>
        </w:rPr>
        <w:drawing>
          <wp:inline distT="0" distB="0" distL="0" distR="0" wp14:anchorId="65A24E4B" wp14:editId="6BEAB608">
            <wp:extent cx="9072245" cy="3695065"/>
            <wp:effectExtent l="0" t="0" r="0" b="635"/>
            <wp:docPr id="1061939858"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985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9072245" cy="3695065"/>
                    </a:xfrm>
                    <a:prstGeom prst="rect">
                      <a:avLst/>
                    </a:prstGeom>
                  </pic:spPr>
                </pic:pic>
              </a:graphicData>
            </a:graphic>
          </wp:inline>
        </w:drawing>
      </w:r>
    </w:p>
    <w:p w14:paraId="3215B607" w14:textId="77777777" w:rsidR="0025356F" w:rsidRDefault="0025356F">
      <w:pPr>
        <w:spacing w:after="160"/>
        <w:jc w:val="left"/>
        <w:rPr>
          <w:b/>
          <w:smallCaps/>
          <w:color w:val="373737" w:themeColor="accent1" w:themeShade="40"/>
          <w:sz w:val="24"/>
        </w:rPr>
      </w:pPr>
      <w:r>
        <w:br w:type="page"/>
      </w:r>
    </w:p>
    <w:p w14:paraId="4D122C09" w14:textId="42542B80"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62"/>
        <w:gridCol w:w="4762"/>
        <w:gridCol w:w="4763"/>
      </w:tblGrid>
      <w:tr w:rsidR="003459A5" w14:paraId="5ADF95D0" w14:textId="2FACFC87" w:rsidTr="003459A5">
        <w:tc>
          <w:tcPr>
            <w:tcW w:w="4762" w:type="dxa"/>
            <w:vAlign w:val="center"/>
          </w:tcPr>
          <w:p w14:paraId="62394A3B" w14:textId="75F1FF65" w:rsidR="003459A5" w:rsidRPr="00990B3E" w:rsidRDefault="003459A5" w:rsidP="003459A5">
            <w:pPr>
              <w:spacing w:after="0"/>
              <w:jc w:val="left"/>
            </w:pPr>
            <w:r w:rsidRPr="00990B3E">
              <w:t>Viste / Pagine:</w:t>
            </w:r>
          </w:p>
          <w:p w14:paraId="4AE1A99A" w14:textId="5450C013" w:rsidR="003459A5" w:rsidRPr="00990B3E" w:rsidRDefault="003459A5" w:rsidP="003459A5">
            <w:pPr>
              <w:pStyle w:val="Paragrafoelenco"/>
              <w:numPr>
                <w:ilvl w:val="0"/>
                <w:numId w:val="4"/>
              </w:numPr>
              <w:spacing w:after="0" w:line="276" w:lineRule="auto"/>
              <w:ind w:left="313" w:hanging="284"/>
              <w:jc w:val="left"/>
            </w:pPr>
            <w:proofErr w:type="spellStart"/>
            <w:r w:rsidRPr="00990B3E">
              <w:t>SceltaProfilo</w:t>
            </w:r>
            <w:proofErr w:type="spellEnd"/>
          </w:p>
          <w:p w14:paraId="4E344F90"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55EE2F01" w14:textId="26394918" w:rsidR="003459A5" w:rsidRPr="00990B3E" w:rsidRDefault="003459A5" w:rsidP="003459A5">
            <w:pPr>
              <w:pStyle w:val="Paragrafoelenco"/>
              <w:numPr>
                <w:ilvl w:val="1"/>
                <w:numId w:val="4"/>
              </w:numPr>
              <w:spacing w:after="0"/>
              <w:ind w:left="596" w:hanging="283"/>
              <w:jc w:val="left"/>
            </w:pPr>
            <w:proofErr w:type="spellStart"/>
            <w:r>
              <w:t>Login</w:t>
            </w:r>
            <w:r w:rsidRPr="00990B3E">
              <w:t>Docente</w:t>
            </w:r>
            <w:proofErr w:type="spellEnd"/>
          </w:p>
          <w:p w14:paraId="47DD2041" w14:textId="77777777" w:rsidR="003459A5" w:rsidRPr="00990B3E" w:rsidRDefault="003459A5" w:rsidP="003459A5">
            <w:pPr>
              <w:pStyle w:val="Paragrafoelenco"/>
              <w:numPr>
                <w:ilvl w:val="1"/>
                <w:numId w:val="4"/>
              </w:numPr>
              <w:spacing w:after="0"/>
              <w:ind w:left="596" w:hanging="283"/>
              <w:jc w:val="left"/>
            </w:pPr>
            <w:r w:rsidRPr="00990B3E">
              <w:t>HomeDocente</w:t>
            </w:r>
          </w:p>
          <w:p w14:paraId="1EAF6E8E" w14:textId="2CC7F887"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6A2E0E4" w14:textId="7B62F720" w:rsidR="003459A5" w:rsidRPr="00990B3E" w:rsidRDefault="003459A5" w:rsidP="003459A5">
            <w:pPr>
              <w:pStyle w:val="Paragrafoelenco"/>
              <w:numPr>
                <w:ilvl w:val="1"/>
                <w:numId w:val="4"/>
              </w:numPr>
              <w:spacing w:after="0"/>
              <w:ind w:left="596" w:hanging="283"/>
              <w:jc w:val="left"/>
            </w:pPr>
            <w:r w:rsidRPr="00990B3E">
              <w:t>Iscritti</w:t>
            </w:r>
          </w:p>
          <w:p w14:paraId="119A88DC" w14:textId="77777777" w:rsidR="003459A5" w:rsidRPr="00990B3E" w:rsidRDefault="003459A5" w:rsidP="003459A5">
            <w:pPr>
              <w:pStyle w:val="Paragrafoelenco"/>
              <w:numPr>
                <w:ilvl w:val="1"/>
                <w:numId w:val="4"/>
              </w:numPr>
              <w:spacing w:after="0"/>
              <w:ind w:left="596" w:hanging="283"/>
              <w:jc w:val="left"/>
            </w:pPr>
            <w:r w:rsidRPr="00990B3E">
              <w:t>ModificaVoto</w:t>
            </w:r>
          </w:p>
          <w:p w14:paraId="70812753" w14:textId="77777777" w:rsidR="003459A5" w:rsidRPr="00990B3E" w:rsidRDefault="003459A5" w:rsidP="003459A5">
            <w:pPr>
              <w:pStyle w:val="Paragrafoelenco"/>
              <w:numPr>
                <w:ilvl w:val="1"/>
                <w:numId w:val="4"/>
              </w:numPr>
              <w:spacing w:after="0"/>
              <w:ind w:left="596" w:hanging="283"/>
              <w:jc w:val="left"/>
            </w:pPr>
            <w:r w:rsidRPr="00990B3E">
              <w:t>Verbali</w:t>
            </w:r>
          </w:p>
          <w:p w14:paraId="555E2D3D" w14:textId="6E751B12" w:rsidR="003459A5" w:rsidRPr="00990B3E" w:rsidRDefault="003459A5" w:rsidP="003459A5">
            <w:pPr>
              <w:pStyle w:val="Paragrafoelenco"/>
              <w:numPr>
                <w:ilvl w:val="1"/>
                <w:numId w:val="4"/>
              </w:numPr>
              <w:spacing w:after="0"/>
              <w:ind w:left="596" w:hanging="283"/>
              <w:jc w:val="left"/>
            </w:pPr>
            <w:r w:rsidRPr="00990B3E">
              <w:t>Verbale</w:t>
            </w:r>
          </w:p>
          <w:p w14:paraId="0656F61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331A16EF" w14:textId="3E6C8EBE" w:rsidR="003459A5" w:rsidRPr="00990B3E" w:rsidRDefault="003459A5" w:rsidP="003459A5">
            <w:pPr>
              <w:pStyle w:val="Paragrafoelenco"/>
              <w:numPr>
                <w:ilvl w:val="1"/>
                <w:numId w:val="4"/>
              </w:numPr>
              <w:spacing w:after="0"/>
              <w:ind w:left="596" w:hanging="283"/>
              <w:jc w:val="left"/>
            </w:pPr>
            <w:r>
              <w:t>Login</w:t>
            </w:r>
            <w:r w:rsidRPr="00990B3E">
              <w:t>Studente</w:t>
            </w:r>
          </w:p>
          <w:p w14:paraId="5CB58039" w14:textId="77777777" w:rsidR="003459A5" w:rsidRPr="00990B3E" w:rsidRDefault="003459A5" w:rsidP="003459A5">
            <w:pPr>
              <w:pStyle w:val="Paragrafoelenco"/>
              <w:numPr>
                <w:ilvl w:val="1"/>
                <w:numId w:val="4"/>
              </w:numPr>
              <w:spacing w:after="0"/>
              <w:ind w:left="596" w:hanging="283"/>
              <w:jc w:val="left"/>
            </w:pPr>
            <w:r w:rsidRPr="00990B3E">
              <w:t>HomeStudente</w:t>
            </w:r>
          </w:p>
          <w:p w14:paraId="3A04FB66" w14:textId="77777777" w:rsidR="003459A5" w:rsidRPr="00990B3E" w:rsidRDefault="003459A5" w:rsidP="003459A5">
            <w:pPr>
              <w:pStyle w:val="Paragrafoelenco"/>
              <w:numPr>
                <w:ilvl w:val="1"/>
                <w:numId w:val="4"/>
              </w:numPr>
              <w:spacing w:after="0"/>
              <w:ind w:left="596" w:hanging="283"/>
              <w:jc w:val="left"/>
            </w:pPr>
            <w:r w:rsidRPr="00990B3E">
              <w:t>AppelliStudente</w:t>
            </w:r>
          </w:p>
          <w:p w14:paraId="6C2D5916" w14:textId="77777777" w:rsidR="003459A5" w:rsidRPr="00990B3E" w:rsidRDefault="003459A5" w:rsidP="003459A5">
            <w:pPr>
              <w:pStyle w:val="Paragrafoelenco"/>
              <w:numPr>
                <w:ilvl w:val="1"/>
                <w:numId w:val="4"/>
              </w:numPr>
              <w:spacing w:after="0"/>
              <w:ind w:left="596" w:hanging="283"/>
              <w:jc w:val="left"/>
            </w:pPr>
            <w:r w:rsidRPr="00990B3E">
              <w:t>Esito</w:t>
            </w:r>
          </w:p>
          <w:p w14:paraId="5FB53346" w14:textId="77777777" w:rsidR="003459A5" w:rsidRDefault="003459A5" w:rsidP="003459A5">
            <w:pPr>
              <w:pStyle w:val="Paragrafoelenco"/>
              <w:numPr>
                <w:ilvl w:val="0"/>
                <w:numId w:val="4"/>
              </w:numPr>
              <w:spacing w:after="0" w:line="276" w:lineRule="auto"/>
              <w:ind w:left="313" w:hanging="284"/>
              <w:jc w:val="left"/>
            </w:pPr>
            <w:r w:rsidRPr="00990B3E">
              <w:t>Logout</w:t>
            </w:r>
          </w:p>
          <w:p w14:paraId="24C83914" w14:textId="5EF3502E" w:rsidR="003459A5" w:rsidRPr="00990B3E" w:rsidRDefault="003459A5" w:rsidP="003459A5">
            <w:pPr>
              <w:pStyle w:val="Paragrafoelenco"/>
              <w:numPr>
                <w:ilvl w:val="0"/>
                <w:numId w:val="4"/>
              </w:numPr>
              <w:spacing w:after="0"/>
              <w:ind w:left="313" w:hanging="284"/>
              <w:jc w:val="left"/>
            </w:pPr>
            <w:proofErr w:type="spellStart"/>
            <w:r>
              <w:t>Error</w:t>
            </w:r>
            <w:proofErr w:type="spellEnd"/>
          </w:p>
        </w:tc>
        <w:tc>
          <w:tcPr>
            <w:tcW w:w="4762" w:type="dxa"/>
            <w:vAlign w:val="center"/>
          </w:tcPr>
          <w:p w14:paraId="277367D5" w14:textId="77777777" w:rsidR="003459A5" w:rsidRPr="00990B3E" w:rsidRDefault="003459A5" w:rsidP="003459A5">
            <w:pPr>
              <w:spacing w:after="0"/>
              <w:jc w:val="left"/>
            </w:pPr>
            <w:r w:rsidRPr="00990B3E">
              <w:t>Controllers / Servlets:</w:t>
            </w:r>
          </w:p>
          <w:p w14:paraId="7D484CE9" w14:textId="655C6310" w:rsidR="003459A5" w:rsidRPr="00990B3E" w:rsidRDefault="003459A5" w:rsidP="003459A5">
            <w:pPr>
              <w:pStyle w:val="Paragrafoelenco"/>
              <w:numPr>
                <w:ilvl w:val="0"/>
                <w:numId w:val="4"/>
              </w:numPr>
              <w:spacing w:after="0" w:line="276" w:lineRule="auto"/>
              <w:ind w:left="313" w:hanging="284"/>
              <w:jc w:val="left"/>
            </w:pPr>
            <w:r>
              <w:t>Index (scelta profilo)</w:t>
            </w:r>
          </w:p>
          <w:p w14:paraId="59BB90E3"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0BB24A2E" w14:textId="0E9946C8" w:rsidR="003459A5" w:rsidRPr="00990B3E" w:rsidRDefault="003459A5" w:rsidP="003459A5">
            <w:pPr>
              <w:pStyle w:val="Paragrafoelenco"/>
              <w:numPr>
                <w:ilvl w:val="1"/>
                <w:numId w:val="4"/>
              </w:numPr>
              <w:spacing w:after="0"/>
              <w:ind w:left="596" w:hanging="283"/>
              <w:jc w:val="left"/>
            </w:pPr>
            <w:r>
              <w:t>Login</w:t>
            </w:r>
            <w:r w:rsidRPr="00990B3E">
              <w:t>Docente</w:t>
            </w:r>
          </w:p>
          <w:p w14:paraId="51D487E6" w14:textId="77777777" w:rsidR="003459A5" w:rsidRPr="00990B3E" w:rsidRDefault="003459A5" w:rsidP="003459A5">
            <w:pPr>
              <w:pStyle w:val="Paragrafoelenco"/>
              <w:numPr>
                <w:ilvl w:val="1"/>
                <w:numId w:val="4"/>
              </w:numPr>
              <w:spacing w:after="0"/>
              <w:ind w:left="596" w:hanging="283"/>
              <w:jc w:val="left"/>
            </w:pPr>
            <w:r w:rsidRPr="00990B3E">
              <w:t>HomeDocente</w:t>
            </w:r>
          </w:p>
          <w:p w14:paraId="616E5D71" w14:textId="0E962DB6" w:rsidR="003459A5" w:rsidRPr="00990B3E" w:rsidRDefault="003459A5" w:rsidP="003459A5">
            <w:pPr>
              <w:pStyle w:val="Paragrafoelenco"/>
              <w:numPr>
                <w:ilvl w:val="1"/>
                <w:numId w:val="4"/>
              </w:numPr>
              <w:spacing w:after="0"/>
              <w:ind w:left="596" w:hanging="283"/>
              <w:jc w:val="left"/>
            </w:pPr>
            <w:proofErr w:type="spellStart"/>
            <w:r w:rsidRPr="00990B3E">
              <w:t>AppelliDocente</w:t>
            </w:r>
            <w:proofErr w:type="spellEnd"/>
          </w:p>
          <w:p w14:paraId="62039E8D" w14:textId="77777777" w:rsidR="003459A5" w:rsidRPr="00990B3E" w:rsidRDefault="003459A5" w:rsidP="003459A5">
            <w:pPr>
              <w:pStyle w:val="Paragrafoelenco"/>
              <w:numPr>
                <w:ilvl w:val="1"/>
                <w:numId w:val="4"/>
              </w:numPr>
              <w:spacing w:after="0"/>
              <w:ind w:left="596" w:hanging="283"/>
              <w:jc w:val="left"/>
            </w:pPr>
            <w:r w:rsidRPr="00990B3E">
              <w:t>Iscritti</w:t>
            </w:r>
          </w:p>
          <w:p w14:paraId="3FE673A5" w14:textId="77777777" w:rsidR="003459A5" w:rsidRPr="00990B3E" w:rsidRDefault="003459A5" w:rsidP="003459A5">
            <w:pPr>
              <w:pStyle w:val="Paragrafoelenco"/>
              <w:numPr>
                <w:ilvl w:val="1"/>
                <w:numId w:val="4"/>
              </w:numPr>
              <w:spacing w:after="0"/>
              <w:ind w:left="596" w:hanging="283"/>
              <w:jc w:val="left"/>
            </w:pPr>
            <w:r w:rsidRPr="00990B3E">
              <w:t>ModificaVoto</w:t>
            </w:r>
          </w:p>
          <w:p w14:paraId="06EF546A" w14:textId="77777777" w:rsidR="003459A5" w:rsidRPr="00990B3E" w:rsidRDefault="003459A5" w:rsidP="003459A5">
            <w:pPr>
              <w:pStyle w:val="Paragrafoelenco"/>
              <w:numPr>
                <w:ilvl w:val="1"/>
                <w:numId w:val="4"/>
              </w:numPr>
              <w:spacing w:after="0"/>
              <w:ind w:left="596" w:hanging="283"/>
              <w:jc w:val="left"/>
            </w:pPr>
            <w:r w:rsidRPr="00990B3E">
              <w:t>Verbali</w:t>
            </w:r>
          </w:p>
          <w:p w14:paraId="26862753" w14:textId="57AB747A" w:rsidR="003459A5" w:rsidRPr="00990B3E" w:rsidRDefault="003459A5" w:rsidP="003459A5">
            <w:pPr>
              <w:pStyle w:val="Paragrafoelenco"/>
              <w:numPr>
                <w:ilvl w:val="1"/>
                <w:numId w:val="4"/>
              </w:numPr>
              <w:spacing w:after="0"/>
              <w:ind w:left="596" w:hanging="283"/>
              <w:jc w:val="left"/>
            </w:pPr>
            <w:r>
              <w:t>Visualizza</w:t>
            </w:r>
            <w:r w:rsidRPr="00990B3E">
              <w:t>Verbale</w:t>
            </w:r>
          </w:p>
          <w:p w14:paraId="039F5334"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1247A046" w14:textId="46C08C7A" w:rsidR="003459A5" w:rsidRPr="00990B3E" w:rsidRDefault="003459A5" w:rsidP="003459A5">
            <w:pPr>
              <w:pStyle w:val="Paragrafoelenco"/>
              <w:numPr>
                <w:ilvl w:val="1"/>
                <w:numId w:val="4"/>
              </w:numPr>
              <w:spacing w:after="0"/>
              <w:ind w:left="596" w:hanging="283"/>
              <w:jc w:val="left"/>
            </w:pPr>
            <w:r>
              <w:t>Login</w:t>
            </w:r>
            <w:r w:rsidRPr="00990B3E">
              <w:t>Studente</w:t>
            </w:r>
          </w:p>
          <w:p w14:paraId="60DC619D" w14:textId="77777777" w:rsidR="003459A5" w:rsidRPr="00990B3E" w:rsidRDefault="003459A5" w:rsidP="003459A5">
            <w:pPr>
              <w:pStyle w:val="Paragrafoelenco"/>
              <w:numPr>
                <w:ilvl w:val="1"/>
                <w:numId w:val="4"/>
              </w:numPr>
              <w:spacing w:after="0"/>
              <w:ind w:left="596" w:hanging="283"/>
              <w:jc w:val="left"/>
            </w:pPr>
            <w:r w:rsidRPr="00990B3E">
              <w:t>HomeStudente</w:t>
            </w:r>
          </w:p>
          <w:p w14:paraId="0199A91E" w14:textId="77777777" w:rsidR="003459A5" w:rsidRPr="00990B3E" w:rsidRDefault="003459A5" w:rsidP="003459A5">
            <w:pPr>
              <w:pStyle w:val="Paragrafoelenco"/>
              <w:numPr>
                <w:ilvl w:val="1"/>
                <w:numId w:val="4"/>
              </w:numPr>
              <w:spacing w:after="0"/>
              <w:ind w:left="596" w:hanging="283"/>
              <w:jc w:val="left"/>
            </w:pPr>
            <w:r w:rsidRPr="00990B3E">
              <w:t>AppelliStudente</w:t>
            </w:r>
          </w:p>
          <w:p w14:paraId="7EF998A5" w14:textId="77777777" w:rsidR="003459A5" w:rsidRPr="00990B3E" w:rsidRDefault="003459A5" w:rsidP="003459A5">
            <w:pPr>
              <w:pStyle w:val="Paragrafoelenco"/>
              <w:numPr>
                <w:ilvl w:val="1"/>
                <w:numId w:val="4"/>
              </w:numPr>
              <w:spacing w:after="0"/>
              <w:ind w:left="596" w:hanging="283"/>
              <w:jc w:val="left"/>
            </w:pPr>
            <w:r w:rsidRPr="00990B3E">
              <w:t>Esito</w:t>
            </w:r>
          </w:p>
          <w:p w14:paraId="43057612" w14:textId="77777777" w:rsidR="003459A5" w:rsidRDefault="003459A5" w:rsidP="003459A5">
            <w:pPr>
              <w:pStyle w:val="Paragrafoelenco"/>
              <w:numPr>
                <w:ilvl w:val="0"/>
                <w:numId w:val="4"/>
              </w:numPr>
              <w:spacing w:after="0" w:line="276" w:lineRule="auto"/>
              <w:ind w:left="313" w:hanging="284"/>
              <w:jc w:val="left"/>
            </w:pPr>
            <w:r w:rsidRPr="00990B3E">
              <w:t>Logout</w:t>
            </w:r>
          </w:p>
          <w:p w14:paraId="05C357BA" w14:textId="0954C0B8" w:rsidR="003459A5" w:rsidRPr="00990B3E" w:rsidRDefault="003459A5" w:rsidP="003459A5">
            <w:pPr>
              <w:pStyle w:val="Paragrafoelenco"/>
              <w:numPr>
                <w:ilvl w:val="0"/>
                <w:numId w:val="4"/>
              </w:numPr>
              <w:spacing w:after="0" w:line="276" w:lineRule="auto"/>
              <w:ind w:left="313" w:hanging="284"/>
              <w:jc w:val="left"/>
            </w:pPr>
            <w:proofErr w:type="spellStart"/>
            <w:r>
              <w:t>Error</w:t>
            </w:r>
            <w:proofErr w:type="spellEnd"/>
          </w:p>
        </w:tc>
        <w:tc>
          <w:tcPr>
            <w:tcW w:w="4763" w:type="dxa"/>
            <w:vAlign w:val="center"/>
          </w:tcPr>
          <w:p w14:paraId="09874D60" w14:textId="77777777" w:rsidR="003459A5" w:rsidRPr="00990B3E" w:rsidRDefault="003459A5" w:rsidP="003459A5">
            <w:pPr>
              <w:spacing w:after="0" w:line="276" w:lineRule="auto"/>
              <w:jc w:val="left"/>
            </w:pPr>
            <w:proofErr w:type="spellStart"/>
            <w:r w:rsidRPr="00990B3E">
              <w:t>Beans</w:t>
            </w:r>
            <w:proofErr w:type="spellEnd"/>
            <w:r w:rsidRPr="00990B3E">
              <w:t>:</w:t>
            </w:r>
          </w:p>
          <w:p w14:paraId="26B00DA1" w14:textId="77777777" w:rsidR="003459A5" w:rsidRPr="00990B3E" w:rsidRDefault="003459A5" w:rsidP="003459A5">
            <w:pPr>
              <w:pStyle w:val="Paragrafoelenco"/>
              <w:numPr>
                <w:ilvl w:val="0"/>
                <w:numId w:val="4"/>
              </w:numPr>
              <w:spacing w:after="0" w:line="276" w:lineRule="auto"/>
              <w:ind w:left="313" w:hanging="284"/>
              <w:jc w:val="left"/>
            </w:pPr>
            <w:r w:rsidRPr="00990B3E">
              <w:t>Docente</w:t>
            </w:r>
          </w:p>
          <w:p w14:paraId="4B07A457" w14:textId="77777777" w:rsidR="003459A5" w:rsidRPr="00990B3E" w:rsidRDefault="003459A5" w:rsidP="003459A5">
            <w:pPr>
              <w:pStyle w:val="Paragrafoelenco"/>
              <w:numPr>
                <w:ilvl w:val="0"/>
                <w:numId w:val="4"/>
              </w:numPr>
              <w:spacing w:after="0" w:line="276" w:lineRule="auto"/>
              <w:ind w:left="313" w:hanging="284"/>
              <w:jc w:val="left"/>
            </w:pPr>
            <w:r w:rsidRPr="00990B3E">
              <w:t>Studente</w:t>
            </w:r>
          </w:p>
          <w:p w14:paraId="7F38890D" w14:textId="77777777" w:rsidR="003459A5" w:rsidRPr="00990B3E" w:rsidRDefault="003459A5" w:rsidP="003459A5">
            <w:pPr>
              <w:pStyle w:val="Paragrafoelenco"/>
              <w:numPr>
                <w:ilvl w:val="0"/>
                <w:numId w:val="4"/>
              </w:numPr>
              <w:spacing w:after="0" w:line="276" w:lineRule="auto"/>
              <w:ind w:left="313" w:hanging="284"/>
              <w:jc w:val="left"/>
            </w:pPr>
            <w:r w:rsidRPr="00990B3E">
              <w:t>Corso</w:t>
            </w:r>
          </w:p>
          <w:p w14:paraId="36EEA3B2" w14:textId="77777777" w:rsidR="003459A5" w:rsidRPr="00990B3E" w:rsidRDefault="003459A5" w:rsidP="003459A5">
            <w:pPr>
              <w:pStyle w:val="Paragrafoelenco"/>
              <w:numPr>
                <w:ilvl w:val="0"/>
                <w:numId w:val="4"/>
              </w:numPr>
              <w:spacing w:after="0" w:line="276" w:lineRule="auto"/>
              <w:ind w:left="313" w:hanging="284"/>
              <w:jc w:val="left"/>
            </w:pPr>
            <w:r w:rsidRPr="00990B3E">
              <w:t>Appello</w:t>
            </w:r>
          </w:p>
          <w:p w14:paraId="7C0AB3C2" w14:textId="77777777" w:rsidR="003459A5" w:rsidRPr="00990B3E" w:rsidRDefault="003459A5" w:rsidP="003459A5">
            <w:pPr>
              <w:pStyle w:val="Paragrafoelenco"/>
              <w:numPr>
                <w:ilvl w:val="0"/>
                <w:numId w:val="4"/>
              </w:numPr>
              <w:spacing w:after="0" w:line="276" w:lineRule="auto"/>
              <w:ind w:left="313" w:hanging="284"/>
              <w:jc w:val="left"/>
            </w:pPr>
            <w:r w:rsidRPr="00990B3E">
              <w:t>Iscrizione</w:t>
            </w:r>
          </w:p>
          <w:p w14:paraId="419F2059" w14:textId="77777777" w:rsidR="003459A5" w:rsidRPr="00990B3E" w:rsidRDefault="003459A5" w:rsidP="003459A5">
            <w:pPr>
              <w:pStyle w:val="Paragrafoelenco"/>
              <w:numPr>
                <w:ilvl w:val="0"/>
                <w:numId w:val="4"/>
              </w:numPr>
              <w:spacing w:after="0" w:line="276" w:lineRule="auto"/>
              <w:ind w:left="313" w:hanging="284"/>
              <w:jc w:val="left"/>
            </w:pPr>
            <w:r w:rsidRPr="00990B3E">
              <w:t>Verbale</w:t>
            </w:r>
          </w:p>
          <w:p w14:paraId="1A6090B3" w14:textId="50CA18BC" w:rsidR="003459A5" w:rsidRPr="00990B3E" w:rsidRDefault="003459A5" w:rsidP="003459A5">
            <w:pPr>
              <w:pStyle w:val="Paragrafoelenco"/>
              <w:numPr>
                <w:ilvl w:val="0"/>
                <w:numId w:val="4"/>
              </w:numPr>
              <w:spacing w:after="0" w:line="276" w:lineRule="auto"/>
              <w:ind w:left="313" w:hanging="284"/>
              <w:jc w:val="left"/>
            </w:pPr>
            <w:r w:rsidRPr="00990B3E">
              <w:t>Verbalizzazione</w:t>
            </w:r>
          </w:p>
        </w:tc>
      </w:tr>
      <w:tr w:rsidR="003459A5" w14:paraId="76902771" w14:textId="77777777" w:rsidTr="003459A5">
        <w:tc>
          <w:tcPr>
            <w:tcW w:w="14287" w:type="dxa"/>
            <w:gridSpan w:val="3"/>
            <w:vAlign w:val="center"/>
          </w:tcPr>
          <w:p w14:paraId="069AAA9E" w14:textId="23F3688C" w:rsidR="003459A5" w:rsidRPr="00990B3E" w:rsidRDefault="003459A5" w:rsidP="003459A5">
            <w:pPr>
              <w:spacing w:after="0"/>
              <w:jc w:val="center"/>
            </w:pPr>
            <w:r>
              <w:t>Data Access Objects</w:t>
            </w:r>
          </w:p>
        </w:tc>
      </w:tr>
      <w:tr w:rsidR="003459A5" w14:paraId="73E6B494" w14:textId="059BEBB6" w:rsidTr="003459A5">
        <w:tc>
          <w:tcPr>
            <w:tcW w:w="4762" w:type="dxa"/>
            <w:vAlign w:val="center"/>
          </w:tcPr>
          <w:p w14:paraId="26E35093" w14:textId="77777777" w:rsidR="003459A5" w:rsidRDefault="003459A5" w:rsidP="003459A5">
            <w:pPr>
              <w:pStyle w:val="Paragrafoelenco"/>
              <w:numPr>
                <w:ilvl w:val="0"/>
                <w:numId w:val="4"/>
              </w:numPr>
              <w:spacing w:after="0" w:line="276" w:lineRule="auto"/>
              <w:ind w:left="313" w:hanging="284"/>
              <w:jc w:val="left"/>
            </w:pPr>
            <w:proofErr w:type="spellStart"/>
            <w:r w:rsidRPr="00990B3E">
              <w:t>DocenteDAO</w:t>
            </w:r>
            <w:proofErr w:type="spellEnd"/>
          </w:p>
          <w:p w14:paraId="575F9643" w14:textId="223DCDA5" w:rsidR="003459A5" w:rsidRPr="00990B3E" w:rsidRDefault="003459A5" w:rsidP="003459A5">
            <w:pPr>
              <w:pStyle w:val="Paragrafoelenco"/>
              <w:numPr>
                <w:ilvl w:val="1"/>
                <w:numId w:val="4"/>
              </w:numPr>
              <w:spacing w:after="0"/>
              <w:ind w:left="596" w:hanging="283"/>
              <w:jc w:val="left"/>
            </w:pPr>
            <w:r>
              <w:t>login (</w:t>
            </w:r>
            <w:proofErr w:type="spellStart"/>
            <w:proofErr w:type="gramStart"/>
            <w:r>
              <w:t>codiceDocente</w:t>
            </w:r>
            <w:proofErr w:type="spellEnd"/>
            <w:proofErr w:type="gramEnd"/>
            <w:r>
              <w:t>, password)</w:t>
            </w:r>
          </w:p>
          <w:p w14:paraId="7996E686" w14:textId="77777777" w:rsidR="003459A5" w:rsidRDefault="003459A5" w:rsidP="003459A5">
            <w:pPr>
              <w:pStyle w:val="Paragrafoelenco"/>
              <w:numPr>
                <w:ilvl w:val="0"/>
                <w:numId w:val="4"/>
              </w:numPr>
              <w:spacing w:after="0" w:line="276" w:lineRule="auto"/>
              <w:ind w:left="313" w:hanging="284"/>
              <w:jc w:val="left"/>
            </w:pPr>
            <w:proofErr w:type="spellStart"/>
            <w:r w:rsidRPr="00990B3E">
              <w:t>StudenteDAO</w:t>
            </w:r>
            <w:proofErr w:type="spellEnd"/>
          </w:p>
          <w:p w14:paraId="7FB63B04" w14:textId="52C1AD8F" w:rsidR="003459A5" w:rsidRDefault="003459A5" w:rsidP="003459A5">
            <w:pPr>
              <w:pStyle w:val="Paragrafoelenco"/>
              <w:numPr>
                <w:ilvl w:val="1"/>
                <w:numId w:val="4"/>
              </w:numPr>
              <w:spacing w:after="0"/>
              <w:ind w:left="596" w:hanging="283"/>
              <w:jc w:val="left"/>
            </w:pPr>
            <w:r>
              <w:t>login (matricola, password)</w:t>
            </w:r>
          </w:p>
          <w:p w14:paraId="764FFC26" w14:textId="62E66D79" w:rsidR="003459A5" w:rsidRDefault="003459A5" w:rsidP="003459A5">
            <w:pPr>
              <w:pStyle w:val="Paragrafoelenco"/>
              <w:numPr>
                <w:ilvl w:val="1"/>
                <w:numId w:val="4"/>
              </w:numPr>
              <w:spacing w:after="0"/>
              <w:ind w:left="596" w:hanging="283"/>
              <w:jc w:val="left"/>
            </w:pPr>
            <w:proofErr w:type="spellStart"/>
            <w:r>
              <w:t>getStudenteByMatricola</w:t>
            </w:r>
            <w:proofErr w:type="spellEnd"/>
            <w:r>
              <w:t xml:space="preserve"> (matricola)</w:t>
            </w:r>
          </w:p>
          <w:p w14:paraId="601794FE" w14:textId="77777777" w:rsidR="003459A5" w:rsidRDefault="003459A5" w:rsidP="003459A5">
            <w:pPr>
              <w:pStyle w:val="Paragrafoelenco"/>
              <w:numPr>
                <w:ilvl w:val="0"/>
                <w:numId w:val="4"/>
              </w:numPr>
              <w:spacing w:after="0" w:line="276" w:lineRule="auto"/>
              <w:ind w:left="313" w:hanging="284"/>
              <w:jc w:val="left"/>
            </w:pPr>
            <w:proofErr w:type="spellStart"/>
            <w:r w:rsidRPr="00990B3E">
              <w:t>CorsoDAO</w:t>
            </w:r>
            <w:proofErr w:type="spellEnd"/>
          </w:p>
          <w:p w14:paraId="37900AB3" w14:textId="2324D43F" w:rsidR="003459A5" w:rsidRDefault="003459A5" w:rsidP="003459A5">
            <w:pPr>
              <w:pStyle w:val="Paragrafoelenco"/>
              <w:numPr>
                <w:ilvl w:val="1"/>
                <w:numId w:val="4"/>
              </w:numPr>
              <w:spacing w:after="0"/>
              <w:ind w:left="596" w:hanging="283"/>
              <w:jc w:val="left"/>
            </w:pPr>
            <w:proofErr w:type="spellStart"/>
            <w:r>
              <w:t>getCorsiByStudente</w:t>
            </w:r>
            <w:proofErr w:type="spellEnd"/>
            <w:r>
              <w:t xml:space="preserve"> (matricola)</w:t>
            </w:r>
          </w:p>
          <w:p w14:paraId="7E74F06B" w14:textId="489851B1" w:rsidR="003459A5" w:rsidRPr="00990B3E" w:rsidRDefault="003459A5" w:rsidP="003459A5">
            <w:pPr>
              <w:pStyle w:val="Paragrafoelenco"/>
              <w:numPr>
                <w:ilvl w:val="1"/>
                <w:numId w:val="4"/>
              </w:numPr>
              <w:spacing w:after="0"/>
              <w:ind w:left="596" w:hanging="283"/>
              <w:jc w:val="left"/>
            </w:pPr>
            <w:proofErr w:type="spellStart"/>
            <w:r>
              <w:t>getCorsiByDocente</w:t>
            </w:r>
            <w:proofErr w:type="spellEnd"/>
            <w:r>
              <w:t xml:space="preserve"> (</w:t>
            </w:r>
            <w:proofErr w:type="spellStart"/>
            <w:r>
              <w:t>codiceDocente</w:t>
            </w:r>
            <w:proofErr w:type="spellEnd"/>
            <w:r>
              <w:t>)</w:t>
            </w:r>
          </w:p>
        </w:tc>
        <w:tc>
          <w:tcPr>
            <w:tcW w:w="4762" w:type="dxa"/>
            <w:vAlign w:val="center"/>
          </w:tcPr>
          <w:p w14:paraId="6216A6CB" w14:textId="77777777" w:rsidR="003459A5" w:rsidRDefault="003459A5" w:rsidP="003459A5">
            <w:pPr>
              <w:pStyle w:val="Paragrafoelenco"/>
              <w:numPr>
                <w:ilvl w:val="0"/>
                <w:numId w:val="4"/>
              </w:numPr>
              <w:spacing w:after="0" w:line="276" w:lineRule="auto"/>
              <w:ind w:left="313" w:hanging="284"/>
              <w:jc w:val="left"/>
            </w:pPr>
            <w:proofErr w:type="spellStart"/>
            <w:r>
              <w:t>Iscrizione</w:t>
            </w:r>
            <w:r w:rsidRPr="00990B3E">
              <w:t>DAO</w:t>
            </w:r>
            <w:proofErr w:type="spellEnd"/>
          </w:p>
          <w:p w14:paraId="45700C2E" w14:textId="77777777" w:rsidR="003459A5" w:rsidRDefault="003459A5" w:rsidP="003459A5">
            <w:pPr>
              <w:pStyle w:val="Paragrafoelenco"/>
              <w:numPr>
                <w:ilvl w:val="1"/>
                <w:numId w:val="4"/>
              </w:numPr>
              <w:spacing w:after="0"/>
              <w:ind w:left="596" w:hanging="283"/>
              <w:jc w:val="left"/>
            </w:pPr>
            <w:proofErr w:type="spellStart"/>
            <w:r>
              <w:t>getDatiIscrizione</w:t>
            </w:r>
            <w:proofErr w:type="spellEnd"/>
            <w:r>
              <w:t xml:space="preserve"> (matricola, data, corso)</w:t>
            </w:r>
          </w:p>
          <w:p w14:paraId="55A6F91B" w14:textId="6A5DBA00" w:rsidR="003459A5" w:rsidRDefault="003459A5" w:rsidP="003459A5">
            <w:pPr>
              <w:pStyle w:val="Paragrafoelenco"/>
              <w:numPr>
                <w:ilvl w:val="1"/>
                <w:numId w:val="4"/>
              </w:numPr>
              <w:spacing w:after="0"/>
              <w:ind w:left="596" w:hanging="283"/>
              <w:jc w:val="left"/>
            </w:pPr>
            <w:proofErr w:type="spellStart"/>
            <w:r>
              <w:t>getDatiIscrizioni</w:t>
            </w:r>
            <w:proofErr w:type="spellEnd"/>
            <w:r>
              <w:t xml:space="preserve"> (corso, data, matricole)</w:t>
            </w:r>
          </w:p>
          <w:p w14:paraId="796C777A" w14:textId="77777777" w:rsidR="003459A5" w:rsidRDefault="003459A5" w:rsidP="003459A5">
            <w:pPr>
              <w:pStyle w:val="Paragrafoelenco"/>
              <w:numPr>
                <w:ilvl w:val="1"/>
                <w:numId w:val="4"/>
              </w:numPr>
              <w:spacing w:after="0"/>
              <w:ind w:left="596" w:hanging="283"/>
              <w:jc w:val="left"/>
            </w:pPr>
            <w:proofErr w:type="spellStart"/>
            <w:r>
              <w:t>getOrderedIscritti</w:t>
            </w:r>
            <w:proofErr w:type="spellEnd"/>
            <w:r>
              <w:t xml:space="preserve"> (data, corso, </w:t>
            </w:r>
            <w:proofErr w:type="spellStart"/>
            <w:proofErr w:type="gramStart"/>
            <w:r>
              <w:t>campoOrdine</w:t>
            </w:r>
            <w:proofErr w:type="spellEnd"/>
            <w:proofErr w:type="gramEnd"/>
            <w:r>
              <w:t xml:space="preserve">, </w:t>
            </w:r>
            <w:proofErr w:type="spellStart"/>
            <w:r>
              <w:t>desc</w:t>
            </w:r>
            <w:proofErr w:type="spellEnd"/>
            <w:r>
              <w:t>/</w:t>
            </w:r>
            <w:proofErr w:type="spellStart"/>
            <w:r>
              <w:t>asc</w:t>
            </w:r>
            <w:proofErr w:type="spellEnd"/>
            <w:r>
              <w:t>)</w:t>
            </w:r>
          </w:p>
          <w:p w14:paraId="2D854B65" w14:textId="77777777" w:rsidR="003459A5" w:rsidRDefault="003459A5" w:rsidP="003459A5">
            <w:pPr>
              <w:pStyle w:val="Paragrafoelenco"/>
              <w:numPr>
                <w:ilvl w:val="1"/>
                <w:numId w:val="4"/>
              </w:numPr>
              <w:spacing w:after="0"/>
              <w:ind w:left="596" w:hanging="283"/>
              <w:jc w:val="left"/>
            </w:pPr>
            <w:proofErr w:type="spellStart"/>
            <w:r>
              <w:t>rifiutaEsito</w:t>
            </w:r>
            <w:proofErr w:type="spellEnd"/>
            <w:r>
              <w:t xml:space="preserve"> (matricola, data, corso)</w:t>
            </w:r>
          </w:p>
          <w:p w14:paraId="02D6D1C4" w14:textId="77777777" w:rsidR="003459A5" w:rsidRDefault="003459A5" w:rsidP="003459A5">
            <w:pPr>
              <w:pStyle w:val="Paragrafoelenco"/>
              <w:numPr>
                <w:ilvl w:val="1"/>
                <w:numId w:val="4"/>
              </w:numPr>
              <w:spacing w:after="0"/>
              <w:ind w:left="596" w:hanging="283"/>
              <w:jc w:val="left"/>
            </w:pPr>
            <w:proofErr w:type="spellStart"/>
            <w:r>
              <w:t>modificaVoto</w:t>
            </w:r>
            <w:proofErr w:type="spellEnd"/>
            <w:r>
              <w:t xml:space="preserve"> (matricola, corso, voto)</w:t>
            </w:r>
          </w:p>
          <w:p w14:paraId="42A091F2" w14:textId="77777777" w:rsidR="003459A5" w:rsidRDefault="003459A5" w:rsidP="003459A5">
            <w:pPr>
              <w:pStyle w:val="Paragrafoelenco"/>
              <w:numPr>
                <w:ilvl w:val="1"/>
                <w:numId w:val="4"/>
              </w:numPr>
              <w:spacing w:after="0"/>
              <w:ind w:left="596" w:hanging="283"/>
              <w:jc w:val="left"/>
            </w:pPr>
            <w:proofErr w:type="spellStart"/>
            <w:r>
              <w:t>pubblicaVoti</w:t>
            </w:r>
            <w:proofErr w:type="spellEnd"/>
            <w:r>
              <w:t xml:space="preserve"> (corso, data)</w:t>
            </w:r>
          </w:p>
          <w:p w14:paraId="67383F71" w14:textId="32EC73EB" w:rsidR="003459A5" w:rsidRPr="00990B3E" w:rsidRDefault="003459A5" w:rsidP="003459A5">
            <w:pPr>
              <w:pStyle w:val="Paragrafoelenco"/>
              <w:numPr>
                <w:ilvl w:val="1"/>
                <w:numId w:val="4"/>
              </w:numPr>
              <w:spacing w:after="0"/>
              <w:ind w:left="596" w:hanging="283"/>
              <w:jc w:val="left"/>
            </w:pPr>
            <w:proofErr w:type="spellStart"/>
            <w:r>
              <w:t>verbalizzavoti</w:t>
            </w:r>
            <w:proofErr w:type="spellEnd"/>
            <w:r>
              <w:t xml:space="preserve"> (corso, data)</w:t>
            </w:r>
          </w:p>
        </w:tc>
        <w:tc>
          <w:tcPr>
            <w:tcW w:w="4763" w:type="dxa"/>
            <w:vAlign w:val="center"/>
          </w:tcPr>
          <w:p w14:paraId="677A5E5D" w14:textId="2F4E9F7C" w:rsidR="003459A5" w:rsidRDefault="003459A5" w:rsidP="003459A5">
            <w:pPr>
              <w:pStyle w:val="Paragrafoelenco"/>
              <w:numPr>
                <w:ilvl w:val="0"/>
                <w:numId w:val="4"/>
              </w:numPr>
              <w:spacing w:after="0" w:line="276" w:lineRule="auto"/>
              <w:ind w:left="313" w:hanging="284"/>
              <w:jc w:val="left"/>
            </w:pPr>
            <w:proofErr w:type="spellStart"/>
            <w:r>
              <w:t>Appello</w:t>
            </w:r>
            <w:r w:rsidRPr="00990B3E">
              <w:t>DAO</w:t>
            </w:r>
            <w:proofErr w:type="spellEnd"/>
          </w:p>
          <w:p w14:paraId="32B7133E" w14:textId="07CC714C" w:rsidR="003459A5" w:rsidRDefault="003459A5" w:rsidP="003459A5">
            <w:pPr>
              <w:pStyle w:val="Paragrafoelenco"/>
              <w:numPr>
                <w:ilvl w:val="1"/>
                <w:numId w:val="4"/>
              </w:numPr>
              <w:spacing w:after="0"/>
              <w:ind w:left="596" w:hanging="283"/>
              <w:jc w:val="left"/>
            </w:pPr>
            <w:proofErr w:type="spellStart"/>
            <w:r>
              <w:t>getAppelliByCorso</w:t>
            </w:r>
            <w:proofErr w:type="spellEnd"/>
            <w:r>
              <w:t xml:space="preserve"> (corso)</w:t>
            </w:r>
          </w:p>
          <w:p w14:paraId="72BD735E" w14:textId="77777777" w:rsidR="003459A5" w:rsidRDefault="003459A5" w:rsidP="003459A5">
            <w:pPr>
              <w:pStyle w:val="Paragrafoelenco"/>
              <w:numPr>
                <w:ilvl w:val="0"/>
                <w:numId w:val="4"/>
              </w:numPr>
              <w:spacing w:after="0" w:line="276" w:lineRule="auto"/>
              <w:ind w:left="313" w:hanging="284"/>
              <w:jc w:val="left"/>
            </w:pPr>
            <w:proofErr w:type="spellStart"/>
            <w:r w:rsidRPr="00990B3E">
              <w:t>VerbaleDAO</w:t>
            </w:r>
            <w:proofErr w:type="spellEnd"/>
          </w:p>
          <w:p w14:paraId="08F5C71F" w14:textId="77777777" w:rsidR="003459A5" w:rsidRDefault="003459A5" w:rsidP="003459A5">
            <w:pPr>
              <w:pStyle w:val="Paragrafoelenco"/>
              <w:numPr>
                <w:ilvl w:val="1"/>
                <w:numId w:val="4"/>
              </w:numPr>
              <w:spacing w:after="0"/>
              <w:ind w:left="596" w:hanging="283"/>
              <w:jc w:val="left"/>
            </w:pPr>
            <w:proofErr w:type="spellStart"/>
            <w:r>
              <w:t>getVerbaleByCodice</w:t>
            </w:r>
            <w:proofErr w:type="spellEnd"/>
            <w:r>
              <w:t xml:space="preserve"> (</w:t>
            </w:r>
            <w:proofErr w:type="spellStart"/>
            <w:r>
              <w:t>codiceVerbale</w:t>
            </w:r>
            <w:proofErr w:type="spellEnd"/>
            <w:r>
              <w:t>)</w:t>
            </w:r>
          </w:p>
          <w:p w14:paraId="22CD7BD6" w14:textId="695116B0" w:rsidR="003459A5" w:rsidRDefault="003459A5" w:rsidP="003459A5">
            <w:pPr>
              <w:pStyle w:val="Paragrafoelenco"/>
              <w:numPr>
                <w:ilvl w:val="1"/>
                <w:numId w:val="4"/>
              </w:numPr>
              <w:spacing w:after="0"/>
              <w:ind w:left="596" w:hanging="283"/>
              <w:jc w:val="left"/>
            </w:pPr>
            <w:proofErr w:type="spellStart"/>
            <w:r>
              <w:t>getVerbaleByDocente</w:t>
            </w:r>
            <w:proofErr w:type="spellEnd"/>
            <w:r>
              <w:t xml:space="preserve"> (</w:t>
            </w:r>
            <w:proofErr w:type="spellStart"/>
            <w:r>
              <w:t>codiceDocente</w:t>
            </w:r>
            <w:proofErr w:type="spellEnd"/>
            <w:r>
              <w:t>)</w:t>
            </w:r>
          </w:p>
          <w:p w14:paraId="49AE5FF0" w14:textId="05EB3E76" w:rsidR="003459A5" w:rsidRPr="00990B3E" w:rsidRDefault="003459A5" w:rsidP="003459A5">
            <w:pPr>
              <w:pStyle w:val="Paragrafoelenco"/>
              <w:numPr>
                <w:ilvl w:val="1"/>
                <w:numId w:val="4"/>
              </w:numPr>
              <w:spacing w:after="0"/>
              <w:ind w:left="596" w:hanging="283"/>
              <w:jc w:val="left"/>
            </w:pPr>
            <w:proofErr w:type="spellStart"/>
            <w:r>
              <w:t>getMatricoleByCodice</w:t>
            </w:r>
            <w:proofErr w:type="spellEnd"/>
            <w:r>
              <w:t xml:space="preserve"> (</w:t>
            </w:r>
            <w:proofErr w:type="spellStart"/>
            <w:r>
              <w:t>codiceVerbale</w:t>
            </w:r>
            <w:proofErr w:type="spellEnd"/>
            <w:r>
              <w:t>)</w:t>
            </w:r>
          </w:p>
        </w:tc>
      </w:tr>
    </w:tbl>
    <w:p w14:paraId="3365F941" w14:textId="77777777" w:rsidR="003459A5" w:rsidRDefault="003459A5" w:rsidP="001E7127">
      <w:pPr>
        <w:pStyle w:val="Sottoargomento"/>
      </w:pPr>
    </w:p>
    <w:p w14:paraId="347AD427" w14:textId="77777777" w:rsidR="003459A5" w:rsidRDefault="003459A5">
      <w:pPr>
        <w:spacing w:after="160"/>
        <w:jc w:val="left"/>
        <w:rPr>
          <w:b/>
          <w:smallCaps/>
          <w:color w:val="373737" w:themeColor="accent1" w:themeShade="40"/>
          <w:sz w:val="24"/>
        </w:rPr>
      </w:pPr>
      <w:r>
        <w:br w:type="page"/>
      </w:r>
    </w:p>
    <w:p w14:paraId="2FA93612" w14:textId="6A17F765" w:rsidR="00915275" w:rsidRDefault="001E7127" w:rsidP="001E7127">
      <w:pPr>
        <w:pStyle w:val="Sottoargomento"/>
      </w:pPr>
      <w:proofErr w:type="spellStart"/>
      <w:r>
        <w:lastRenderedPageBreak/>
        <w:t>Sequence</w:t>
      </w:r>
      <w:proofErr w:type="spellEnd"/>
      <w:r>
        <w:t xml:space="preserve"> </w:t>
      </w:r>
      <w:proofErr w:type="spellStart"/>
      <w:r>
        <w:t>diagrams</w:t>
      </w:r>
      <w:proofErr w:type="spellEnd"/>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0EDDE875" w:rsidR="00627AAE" w:rsidRDefault="00627AAE" w:rsidP="00627AAE">
      <w:pPr>
        <w:pStyle w:val="Sottoargomento"/>
      </w:pPr>
      <w:proofErr w:type="spellStart"/>
      <w:r>
        <w:lastRenderedPageBreak/>
        <w:t>Sequence</w:t>
      </w:r>
      <w:proofErr w:type="spellEnd"/>
      <w:r>
        <w:t xml:space="preserve"> </w:t>
      </w:r>
      <w:proofErr w:type="spellStart"/>
      <w:r>
        <w:t>diagram</w:t>
      </w:r>
      <w:proofErr w:type="spellEnd"/>
      <w:r>
        <w:t xml:space="preserve"> – Appelli</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proofErr w:type="spellStart"/>
      <w:r>
        <w:lastRenderedPageBreak/>
        <w:t>Sequence</w:t>
      </w:r>
      <w:proofErr w:type="spellEnd"/>
      <w:r>
        <w:t xml:space="preserve"> </w:t>
      </w:r>
      <w:proofErr w:type="spellStart"/>
      <w:r>
        <w:t>diagram</w:t>
      </w:r>
      <w:proofErr w:type="spellEnd"/>
      <w:r>
        <w:t xml:space="preserve"> – Esito</w:t>
      </w:r>
    </w:p>
    <w:p w14:paraId="36E9DFAB" w14:textId="0FDB2C50" w:rsidR="00233C76" w:rsidRPr="00233C76" w:rsidRDefault="00233C76" w:rsidP="00233C76">
      <w:r>
        <w:t xml:space="preserve">Di seguito il </w:t>
      </w:r>
      <w:proofErr w:type="spellStart"/>
      <w:r>
        <w:t>sequence</w:t>
      </w:r>
      <w:proofErr w:type="spellEnd"/>
      <w:r>
        <w:t xml:space="preserve"> </w:t>
      </w:r>
      <w:proofErr w:type="spellStart"/>
      <w:r>
        <w:t>diagram</w:t>
      </w:r>
      <w:proofErr w:type="spellEnd"/>
      <w:r>
        <w:t xml:space="preserve"> per la gestione di una GET alla pagina Esito (nella sezione per studente) legata ad un appello. Tale procedura è molto simile (seppur con qualche piccola differenza nelle variabili salvate nel </w:t>
      </w:r>
      <w:proofErr w:type="spellStart"/>
      <w:r>
        <w:t>context</w:t>
      </w:r>
      <w:proofErr w:type="spellEnd"/>
      <w:r>
        <w:t xml:space="preserve">, a solo scopo di presentazione) alla procedura di risposta ad una richiesta GET alla pagina </w:t>
      </w:r>
      <w:proofErr w:type="spellStart"/>
      <w:proofErr w:type="gramStart"/>
      <w:r>
        <w:t>ModificaVoto</w:t>
      </w:r>
      <w:proofErr w:type="spellEnd"/>
      <w:proofErr w:type="gramEnd"/>
      <w:r>
        <w:t xml:space="preserve"> della sezione docente, si omette perciò il diagramma di GET </w:t>
      </w:r>
      <w:proofErr w:type="spellStart"/>
      <w:r>
        <w:t>ModificaVoto</w:t>
      </w:r>
      <w:proofErr w:type="spellEnd"/>
      <w:r>
        <w:t>.</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proofErr w:type="spellStart"/>
      <w:r>
        <w:lastRenderedPageBreak/>
        <w:t>Sequence</w:t>
      </w:r>
      <w:proofErr w:type="spellEnd"/>
      <w:r>
        <w:t xml:space="preserve"> </w:t>
      </w:r>
      <w:proofErr w:type="spellStart"/>
      <w:r>
        <w:t>diagram</w:t>
      </w:r>
      <w:proofErr w:type="spellEnd"/>
      <w:r>
        <w:t xml:space="preserve">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proofErr w:type="spellStart"/>
      <w:r>
        <w:lastRenderedPageBreak/>
        <w:t>Sequence</w:t>
      </w:r>
      <w:proofErr w:type="spellEnd"/>
      <w:r>
        <w:t xml:space="preserve"> </w:t>
      </w:r>
      <w:proofErr w:type="spellStart"/>
      <w:r>
        <w:t>diagram</w:t>
      </w:r>
      <w:proofErr w:type="spellEnd"/>
      <w:r>
        <w:t xml:space="preserve">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proofErr w:type="spellStart"/>
      <w:r>
        <w:t>Sequence</w:t>
      </w:r>
      <w:proofErr w:type="spellEnd"/>
      <w:r>
        <w:t xml:space="preserve"> </w:t>
      </w:r>
      <w:proofErr w:type="spellStart"/>
      <w:r>
        <w:t>diagram</w:t>
      </w:r>
      <w:proofErr w:type="spellEnd"/>
      <w:r>
        <w:t xml:space="preserve"> – Modifica voto</w:t>
      </w:r>
    </w:p>
    <w:p w14:paraId="6BC4093C" w14:textId="7B74CFE4" w:rsidR="00233C76" w:rsidRDefault="002F6F5F" w:rsidP="00233C76">
      <w:r>
        <w:t xml:space="preserve">Diagramma della gestione di una richiesta POST alla pagina </w:t>
      </w:r>
      <w:proofErr w:type="spellStart"/>
      <w:proofErr w:type="gramStart"/>
      <w:r>
        <w:t>ModificaVoto</w:t>
      </w:r>
      <w:proofErr w:type="spellEnd"/>
      <w:proofErr w:type="gramEnd"/>
      <w:r>
        <w:t xml:space="preserve"> del docente. Il risultato è l’inserimento del nuovo voto nel database e il cambio dello stato di valutazione.</w:t>
      </w:r>
    </w:p>
    <w:p w14:paraId="15506AEF" w14:textId="19228FB4" w:rsidR="002F6F5F" w:rsidRPr="00233C76" w:rsidRDefault="002F6F5F" w:rsidP="002F6F5F">
      <w:pPr>
        <w:jc w:val="center"/>
      </w:pPr>
      <w:r>
        <w:rPr>
          <w:noProof/>
        </w:rPr>
        <w:drawing>
          <wp:inline distT="0" distB="0" distL="0" distR="0" wp14:anchorId="1860E7CE" wp14:editId="7064C6FD">
            <wp:extent cx="8941443" cy="4365266"/>
            <wp:effectExtent l="0" t="0" r="0" b="0"/>
            <wp:docPr id="26958260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82393" cy="4385258"/>
                    </a:xfrm>
                    <a:prstGeom prst="rect">
                      <a:avLst/>
                    </a:prstGeom>
                    <a:noFill/>
                    <a:ln>
                      <a:noFill/>
                    </a:ln>
                  </pic:spPr>
                </pic:pic>
              </a:graphicData>
            </a:graphic>
          </wp:inline>
        </w:drawing>
      </w:r>
    </w:p>
    <w:p w14:paraId="5FD12619" w14:textId="77777777" w:rsidR="003459A5" w:rsidRDefault="003459A5">
      <w:pPr>
        <w:spacing w:after="160"/>
        <w:jc w:val="left"/>
        <w:rPr>
          <w:rFonts w:eastAsiaTheme="majorEastAsia" w:cstheme="majorBidi"/>
          <w:color w:val="262626" w:themeColor="accent6" w:themeShade="80"/>
          <w:sz w:val="28"/>
          <w:szCs w:val="24"/>
        </w:rPr>
      </w:pPr>
      <w:r>
        <w:br w:type="page"/>
      </w:r>
    </w:p>
    <w:p w14:paraId="459DC23D" w14:textId="77777777" w:rsidR="003459A5" w:rsidRDefault="003459A5" w:rsidP="003459A5">
      <w:pPr>
        <w:pStyle w:val="Sottoargomento"/>
      </w:pPr>
      <w:proofErr w:type="spellStart"/>
      <w:r>
        <w:lastRenderedPageBreak/>
        <w:t>Sequence</w:t>
      </w:r>
      <w:proofErr w:type="spellEnd"/>
      <w:r>
        <w:t xml:space="preserve"> </w:t>
      </w:r>
      <w:proofErr w:type="spellStart"/>
      <w:r>
        <w:t>diagram</w:t>
      </w:r>
      <w:proofErr w:type="spellEnd"/>
      <w:r>
        <w:t xml:space="preserve"> – Visualizza verbale</w:t>
      </w:r>
    </w:p>
    <w:p w14:paraId="213513A0" w14:textId="77777777" w:rsidR="003459A5" w:rsidRDefault="003459A5" w:rsidP="003459A5">
      <w:r>
        <w:t xml:space="preserve">Diagramma della gestione di una richiesta GET alla pagina </w:t>
      </w:r>
      <w:proofErr w:type="gramStart"/>
      <w:r>
        <w:t>VisualizzaVerbale</w:t>
      </w:r>
      <w:proofErr w:type="gramEnd"/>
      <w:r>
        <w:t xml:space="preserve"> del docente.</w:t>
      </w:r>
    </w:p>
    <w:p w14:paraId="027774E2" w14:textId="77777777" w:rsidR="003459A5" w:rsidRDefault="003459A5" w:rsidP="003459A5">
      <w:pPr>
        <w:jc w:val="center"/>
        <w:rPr>
          <w:lang w:val="en-US"/>
        </w:rPr>
      </w:pPr>
      <w:r>
        <w:rPr>
          <w:noProof/>
          <w:lang w:val="en-US"/>
        </w:rPr>
        <w:drawing>
          <wp:inline distT="0" distB="0" distL="0" distR="0" wp14:anchorId="0F6F57AC" wp14:editId="3633873C">
            <wp:extent cx="9078640" cy="4953663"/>
            <wp:effectExtent l="0" t="0" r="8255" b="0"/>
            <wp:docPr id="1900607888"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00187" cy="4965420"/>
                    </a:xfrm>
                    <a:prstGeom prst="rect">
                      <a:avLst/>
                    </a:prstGeom>
                    <a:noFill/>
                    <a:ln>
                      <a:noFill/>
                    </a:ln>
                  </pic:spPr>
                </pic:pic>
              </a:graphicData>
            </a:graphic>
          </wp:inline>
        </w:drawing>
      </w:r>
    </w:p>
    <w:p w14:paraId="688A352F" w14:textId="05935C83" w:rsidR="003459A5" w:rsidRPr="003459A5" w:rsidRDefault="003459A5" w:rsidP="003459A5">
      <w:pPr>
        <w:spacing w:after="160"/>
        <w:jc w:val="left"/>
        <w:rPr>
          <w:lang w:val="en-US"/>
        </w:rPr>
      </w:pPr>
      <w:r w:rsidRPr="003459A5">
        <w:rPr>
          <w:lang w:val="en-US"/>
        </w:rPr>
        <w:br w:type="page"/>
      </w:r>
    </w:p>
    <w:p w14:paraId="42C24E03" w14:textId="75AF7E39" w:rsidR="0015746D" w:rsidRPr="0015746D" w:rsidRDefault="0015746D" w:rsidP="0015746D">
      <w:pPr>
        <w:pStyle w:val="Titolo3"/>
      </w:pPr>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4F828" w14:textId="77777777" w:rsidR="0002432C" w:rsidRDefault="0002432C" w:rsidP="003459A5">
      <w:pPr>
        <w:spacing w:after="0" w:line="240" w:lineRule="auto"/>
      </w:pPr>
      <w:r>
        <w:separator/>
      </w:r>
    </w:p>
  </w:endnote>
  <w:endnote w:type="continuationSeparator" w:id="0">
    <w:p w14:paraId="792E3BF1" w14:textId="77777777" w:rsidR="0002432C" w:rsidRDefault="0002432C" w:rsidP="0034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BF4C4" w14:textId="77777777" w:rsidR="0002432C" w:rsidRDefault="0002432C" w:rsidP="003459A5">
      <w:pPr>
        <w:spacing w:after="0" w:line="240" w:lineRule="auto"/>
      </w:pPr>
      <w:r>
        <w:separator/>
      </w:r>
    </w:p>
  </w:footnote>
  <w:footnote w:type="continuationSeparator" w:id="0">
    <w:p w14:paraId="7FC01BC4" w14:textId="77777777" w:rsidR="0002432C" w:rsidRDefault="0002432C" w:rsidP="0034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9356E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2432C"/>
    <w:rsid w:val="000317DF"/>
    <w:rsid w:val="00042194"/>
    <w:rsid w:val="00051358"/>
    <w:rsid w:val="0005246F"/>
    <w:rsid w:val="00072E32"/>
    <w:rsid w:val="00087C47"/>
    <w:rsid w:val="000A2304"/>
    <w:rsid w:val="000C3C69"/>
    <w:rsid w:val="000E540F"/>
    <w:rsid w:val="001011E6"/>
    <w:rsid w:val="00121737"/>
    <w:rsid w:val="00135F9C"/>
    <w:rsid w:val="0015746D"/>
    <w:rsid w:val="001737F9"/>
    <w:rsid w:val="001A2AF4"/>
    <w:rsid w:val="001C12FD"/>
    <w:rsid w:val="001D59DA"/>
    <w:rsid w:val="001E7127"/>
    <w:rsid w:val="00200F5A"/>
    <w:rsid w:val="00201B8E"/>
    <w:rsid w:val="00212825"/>
    <w:rsid w:val="00233C76"/>
    <w:rsid w:val="00251D30"/>
    <w:rsid w:val="0025356F"/>
    <w:rsid w:val="002A0363"/>
    <w:rsid w:val="002A16BA"/>
    <w:rsid w:val="002A42F2"/>
    <w:rsid w:val="002C7095"/>
    <w:rsid w:val="002D42FC"/>
    <w:rsid w:val="002F6F5F"/>
    <w:rsid w:val="00332405"/>
    <w:rsid w:val="003459A5"/>
    <w:rsid w:val="00352622"/>
    <w:rsid w:val="00367FBC"/>
    <w:rsid w:val="00450177"/>
    <w:rsid w:val="00476AA7"/>
    <w:rsid w:val="004A312B"/>
    <w:rsid w:val="004A4F13"/>
    <w:rsid w:val="004A57A8"/>
    <w:rsid w:val="004B45A0"/>
    <w:rsid w:val="004C6F2E"/>
    <w:rsid w:val="00505E5D"/>
    <w:rsid w:val="00530978"/>
    <w:rsid w:val="00555BE5"/>
    <w:rsid w:val="005903E4"/>
    <w:rsid w:val="005B49BC"/>
    <w:rsid w:val="005D6304"/>
    <w:rsid w:val="00627AAE"/>
    <w:rsid w:val="00646DB1"/>
    <w:rsid w:val="00684E4B"/>
    <w:rsid w:val="006976F2"/>
    <w:rsid w:val="006978B4"/>
    <w:rsid w:val="006E6809"/>
    <w:rsid w:val="006F0370"/>
    <w:rsid w:val="007040EB"/>
    <w:rsid w:val="00724BB5"/>
    <w:rsid w:val="00727DBD"/>
    <w:rsid w:val="00760C73"/>
    <w:rsid w:val="00782CE9"/>
    <w:rsid w:val="007A536C"/>
    <w:rsid w:val="007B3199"/>
    <w:rsid w:val="007B4F63"/>
    <w:rsid w:val="007B7289"/>
    <w:rsid w:val="007F4368"/>
    <w:rsid w:val="00845576"/>
    <w:rsid w:val="008520BC"/>
    <w:rsid w:val="00871F38"/>
    <w:rsid w:val="00876EBC"/>
    <w:rsid w:val="00877CF9"/>
    <w:rsid w:val="0091460E"/>
    <w:rsid w:val="00915275"/>
    <w:rsid w:val="00990B3E"/>
    <w:rsid w:val="00A203D7"/>
    <w:rsid w:val="00A45339"/>
    <w:rsid w:val="00A54E4C"/>
    <w:rsid w:val="00A84B14"/>
    <w:rsid w:val="00AA771F"/>
    <w:rsid w:val="00AB5CE7"/>
    <w:rsid w:val="00AC3264"/>
    <w:rsid w:val="00AD0F08"/>
    <w:rsid w:val="00AE2993"/>
    <w:rsid w:val="00AE78CA"/>
    <w:rsid w:val="00B33DFE"/>
    <w:rsid w:val="00B664AA"/>
    <w:rsid w:val="00B95BB6"/>
    <w:rsid w:val="00BB6432"/>
    <w:rsid w:val="00BE6B9E"/>
    <w:rsid w:val="00C140D6"/>
    <w:rsid w:val="00C20FF8"/>
    <w:rsid w:val="00C37927"/>
    <w:rsid w:val="00C56650"/>
    <w:rsid w:val="00C76DB6"/>
    <w:rsid w:val="00C81B37"/>
    <w:rsid w:val="00C8303A"/>
    <w:rsid w:val="00C906E1"/>
    <w:rsid w:val="00C90D9F"/>
    <w:rsid w:val="00C947E7"/>
    <w:rsid w:val="00CA5164"/>
    <w:rsid w:val="00CA624A"/>
    <w:rsid w:val="00CA66DC"/>
    <w:rsid w:val="00D36D80"/>
    <w:rsid w:val="00D46F66"/>
    <w:rsid w:val="00D75025"/>
    <w:rsid w:val="00DB4C11"/>
    <w:rsid w:val="00DC210D"/>
    <w:rsid w:val="00DC6B5F"/>
    <w:rsid w:val="00DF1A7F"/>
    <w:rsid w:val="00E67154"/>
    <w:rsid w:val="00EB1C2F"/>
    <w:rsid w:val="00F1325B"/>
    <w:rsid w:val="00F359B8"/>
    <w:rsid w:val="00F44C2E"/>
    <w:rsid w:val="00F95BD8"/>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7D640B62-C1B6-4AAA-A698-0726DB859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6F2E"/>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459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59A5"/>
  </w:style>
  <w:style w:type="paragraph" w:styleId="Pidipagina">
    <w:name w:val="footer"/>
    <w:basedOn w:val="Normale"/>
    <w:link w:val="PidipaginaCarattere"/>
    <w:uiPriority w:val="99"/>
    <w:unhideWhenUsed/>
    <w:rsid w:val="003459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5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332">
      <w:bodyDiv w:val="1"/>
      <w:marLeft w:val="0"/>
      <w:marRight w:val="0"/>
      <w:marTop w:val="0"/>
      <w:marBottom w:val="0"/>
      <w:divBdr>
        <w:top w:val="none" w:sz="0" w:space="0" w:color="auto"/>
        <w:left w:val="none" w:sz="0" w:space="0" w:color="auto"/>
        <w:bottom w:val="none" w:sz="0" w:space="0" w:color="auto"/>
        <w:right w:val="none" w:sz="0" w:space="0" w:color="auto"/>
      </w:divBdr>
    </w:div>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768307988">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2903</TotalTime>
  <Pages>19</Pages>
  <Words>2846</Words>
  <Characters>16224</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15</cp:revision>
  <dcterms:created xsi:type="dcterms:W3CDTF">2025-05-14T06:52:00Z</dcterms:created>
  <dcterms:modified xsi:type="dcterms:W3CDTF">2025-07-12T22:19:00Z</dcterms:modified>
</cp:coreProperties>
</file>