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794375243"/>
        <w:docPartObj>
          <w:docPartGallery w:val="Cover Pages"/>
          <w:docPartUnique/>
        </w:docPartObj>
      </w:sdtPr>
      <w:sdtContent>
        <w:p w14:paraId="72483704" w14:textId="3704F7A3"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396E66EF" w:rsidR="0015746D" w:rsidRPr="00C90D9F" w:rsidRDefault="00C90D9F" w:rsidP="00D46F66">
      <w:pPr>
        <w:jc w:val="center"/>
      </w:pPr>
      <w:r>
        <w:rPr>
          <w:noProof/>
        </w:rPr>
        <w:drawing>
          <wp:inline distT="0" distB="0" distL="0" distR="0" wp14:anchorId="70B73E02" wp14:editId="5B443FC2">
            <wp:extent cx="9099910" cy="3864886"/>
            <wp:effectExtent l="19050" t="19050" r="25400" b="21590"/>
            <wp:docPr id="1582888399"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92" t="-5991" r="-5816" b="-4210"/>
                    <a:stretch/>
                  </pic:blipFill>
                  <pic:spPr bwMode="auto">
                    <a:xfrm>
                      <a:off x="0" y="0"/>
                      <a:ext cx="9318761" cy="3957836"/>
                    </a:xfrm>
                    <a:prstGeom prst="rect">
                      <a:avLst/>
                    </a:prstGeom>
                    <a:noFill/>
                    <a:ln w="9525" cap="flat" cmpd="sng" algn="ctr">
                      <a:solidFill>
                        <a:srgbClr val="DDDDDD">
                          <a:lumMod val="2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Default="00555BE5" w:rsidP="00555BE5">
      <w: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5CE80346" w14:textId="69C281B1" w:rsidR="00555BE5" w:rsidRPr="00555BE5" w:rsidRDefault="00555BE5" w:rsidP="005D6304">
      <w:r>
        <w:t>I codici identificativi dei docenti sono sequenze di 8 cifre decimali, quelli degli studenti sono sequenze di 6 cifre decimali, mentre quelli dei verbali sono la rappresentazione in stringa della classe Java UUID.</w:t>
      </w:r>
    </w:p>
    <w:p w14:paraId="266CCBBC" w14:textId="77777777" w:rsidR="00D36D80" w:rsidRDefault="00D36D80">
      <w:pPr>
        <w:spacing w:after="160"/>
        <w:jc w:val="left"/>
        <w:rPr>
          <w:b/>
          <w:smallCaps/>
          <w:color w:val="373737" w:themeColor="accent1" w:themeShade="40"/>
          <w:sz w:val="24"/>
        </w:rPr>
      </w:pPr>
      <w:r>
        <w:br w:type="page"/>
      </w:r>
    </w:p>
    <w:p w14:paraId="51DCAE9D" w14:textId="72724FD0" w:rsidR="005D6304" w:rsidRDefault="00F359B8" w:rsidP="005D6304">
      <w:pPr>
        <w:pStyle w:val="Sottoargomento"/>
      </w:pPr>
      <w:r>
        <w:lastRenderedPageBreak/>
        <w:t>Comandi per la creazione delle tabelle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756"/>
        <w:gridCol w:w="4751"/>
        <w:gridCol w:w="4780"/>
      </w:tblGrid>
      <w:tr w:rsidR="00D36D80" w14:paraId="504FD756" w14:textId="77777777" w:rsidTr="00D36D80">
        <w:tc>
          <w:tcPr>
            <w:tcW w:w="4756" w:type="dxa"/>
            <w:vAlign w:val="center"/>
          </w:tcPr>
          <w:p w14:paraId="74B23055" w14:textId="01E8A71A" w:rsidR="00D36D80" w:rsidRDefault="00D36D80" w:rsidP="00D36D80">
            <w:pPr>
              <w:jc w:val="center"/>
            </w:pPr>
            <w:r w:rsidRPr="00A54E4C">
              <w:rPr>
                <w:noProof/>
              </w:rPr>
              <w:drawing>
                <wp:inline distT="0" distB="0" distL="0" distR="0" wp14:anchorId="555F33E3" wp14:editId="40566216">
                  <wp:extent cx="2308266" cy="1620000"/>
                  <wp:effectExtent l="0" t="0" r="0" b="0"/>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308266" cy="1620000"/>
                          </a:xfrm>
                          <a:prstGeom prst="rect">
                            <a:avLst/>
                          </a:prstGeom>
                        </pic:spPr>
                      </pic:pic>
                    </a:graphicData>
                  </a:graphic>
                </wp:inline>
              </w:drawing>
            </w:r>
          </w:p>
        </w:tc>
        <w:tc>
          <w:tcPr>
            <w:tcW w:w="4751" w:type="dxa"/>
            <w:vAlign w:val="center"/>
          </w:tcPr>
          <w:p w14:paraId="72F512EE" w14:textId="43DA648C" w:rsidR="00D36D80" w:rsidRDefault="00D36D80" w:rsidP="00D36D80">
            <w:pPr>
              <w:jc w:val="center"/>
            </w:pPr>
            <w:r w:rsidRPr="00A54E4C">
              <w:rPr>
                <w:noProof/>
              </w:rPr>
              <w:drawing>
                <wp:inline distT="0" distB="0" distL="0" distR="0" wp14:anchorId="2C503151" wp14:editId="1B80BDD4">
                  <wp:extent cx="1920796" cy="1620000"/>
                  <wp:effectExtent l="0" t="0" r="3810" b="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920796" cy="1620000"/>
                          </a:xfrm>
                          <a:prstGeom prst="rect">
                            <a:avLst/>
                          </a:prstGeom>
                        </pic:spPr>
                      </pic:pic>
                    </a:graphicData>
                  </a:graphic>
                </wp:inline>
              </w:drawing>
            </w:r>
          </w:p>
        </w:tc>
        <w:tc>
          <w:tcPr>
            <w:tcW w:w="4780" w:type="dxa"/>
            <w:vAlign w:val="center"/>
          </w:tcPr>
          <w:p w14:paraId="3EE41D96" w14:textId="078BB795" w:rsidR="00D36D80" w:rsidRDefault="00D36D80" w:rsidP="00D36D80">
            <w:pPr>
              <w:jc w:val="center"/>
            </w:pPr>
            <w:r w:rsidRPr="005D6304">
              <w:rPr>
                <w:noProof/>
              </w:rPr>
              <w:drawing>
                <wp:inline distT="0" distB="0" distL="0" distR="0" wp14:anchorId="160E8980" wp14:editId="46BDBA15">
                  <wp:extent cx="2898378" cy="162000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898378" cy="1620000"/>
                          </a:xfrm>
                          <a:prstGeom prst="rect">
                            <a:avLst/>
                          </a:prstGeom>
                        </pic:spPr>
                      </pic:pic>
                    </a:graphicData>
                  </a:graphic>
                </wp:inline>
              </w:drawing>
            </w:r>
          </w:p>
        </w:tc>
      </w:tr>
      <w:tr w:rsidR="00D36D80" w14:paraId="0E71E693" w14:textId="77777777" w:rsidTr="00D36D80">
        <w:tc>
          <w:tcPr>
            <w:tcW w:w="4756" w:type="dxa"/>
            <w:vAlign w:val="center"/>
          </w:tcPr>
          <w:p w14:paraId="2204E1E6" w14:textId="37379060" w:rsidR="00D36D80" w:rsidRDefault="00D36D80" w:rsidP="00D36D80">
            <w:pPr>
              <w:jc w:val="center"/>
            </w:pPr>
            <w:r w:rsidRPr="005D6304">
              <w:rPr>
                <w:noProof/>
              </w:rPr>
              <w:drawing>
                <wp:inline distT="0" distB="0" distL="0" distR="0" wp14:anchorId="69AA94CE" wp14:editId="501B8C2F">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1"/>
                          <a:stretch>
                            <a:fillRect/>
                          </a:stretch>
                        </pic:blipFill>
                        <pic:spPr>
                          <a:xfrm>
                            <a:off x="0" y="0"/>
                            <a:ext cx="2543400" cy="1620000"/>
                          </a:xfrm>
                          <a:prstGeom prst="rect">
                            <a:avLst/>
                          </a:prstGeom>
                        </pic:spPr>
                      </pic:pic>
                    </a:graphicData>
                  </a:graphic>
                </wp:inline>
              </w:drawing>
            </w:r>
          </w:p>
        </w:tc>
        <w:tc>
          <w:tcPr>
            <w:tcW w:w="9531" w:type="dxa"/>
            <w:gridSpan w:val="2"/>
            <w:vAlign w:val="center"/>
          </w:tcPr>
          <w:p w14:paraId="2DDCE60A" w14:textId="09CB3120" w:rsidR="00D36D80" w:rsidRDefault="00D36D80" w:rsidP="00D36D80">
            <w:pPr>
              <w:jc w:val="center"/>
            </w:pPr>
            <w:r w:rsidRPr="005D6304">
              <w:rPr>
                <w:noProof/>
              </w:rPr>
              <w:drawing>
                <wp:inline distT="0" distB="0" distL="0" distR="0" wp14:anchorId="53286068" wp14:editId="1F19447C">
                  <wp:extent cx="4609479" cy="1980000"/>
                  <wp:effectExtent l="0" t="0" r="635" b="127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2"/>
                          <a:stretch>
                            <a:fillRect/>
                          </a:stretch>
                        </pic:blipFill>
                        <pic:spPr>
                          <a:xfrm>
                            <a:off x="0" y="0"/>
                            <a:ext cx="4609479" cy="1980000"/>
                          </a:xfrm>
                          <a:prstGeom prst="rect">
                            <a:avLst/>
                          </a:prstGeom>
                        </pic:spPr>
                      </pic:pic>
                    </a:graphicData>
                  </a:graphic>
                </wp:inline>
              </w:drawing>
            </w:r>
          </w:p>
        </w:tc>
      </w:tr>
      <w:tr w:rsidR="00D36D80" w14:paraId="7E7D236D" w14:textId="77777777" w:rsidTr="00113F75">
        <w:tc>
          <w:tcPr>
            <w:tcW w:w="4756" w:type="dxa"/>
            <w:vAlign w:val="center"/>
          </w:tcPr>
          <w:p w14:paraId="7B77251C" w14:textId="72C31904" w:rsidR="00D36D80" w:rsidRPr="005D6304" w:rsidRDefault="00D36D80" w:rsidP="00D36D80">
            <w:pPr>
              <w:jc w:val="center"/>
              <w:rPr>
                <w:noProof/>
              </w:rPr>
            </w:pPr>
            <w:r w:rsidRPr="002D42FC">
              <w:rPr>
                <w:noProof/>
              </w:rPr>
              <w:drawing>
                <wp:inline distT="0" distB="0" distL="0" distR="0" wp14:anchorId="41A39C13" wp14:editId="3CA754DA">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3"/>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9531" w:type="dxa"/>
            <w:gridSpan w:val="2"/>
            <w:vAlign w:val="center"/>
          </w:tcPr>
          <w:p w14:paraId="7EC8F572" w14:textId="3D2F94AB" w:rsidR="00D36D80" w:rsidRDefault="00D36D80" w:rsidP="00D36D80">
            <w:pPr>
              <w:jc w:val="center"/>
            </w:pPr>
            <w:r w:rsidRPr="002D42FC">
              <w:rPr>
                <w:noProof/>
              </w:rPr>
              <w:drawing>
                <wp:inline distT="0" distB="0" distL="0" distR="0" wp14:anchorId="656744DA" wp14:editId="45C94C24">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4"/>
                          <a:stretch>
                            <a:fillRect/>
                          </a:stretch>
                        </pic:blipFill>
                        <pic:spPr>
                          <a:xfrm>
                            <a:off x="0" y="0"/>
                            <a:ext cx="2787140" cy="1620000"/>
                          </a:xfrm>
                          <a:prstGeom prst="rect">
                            <a:avLst/>
                          </a:prstGeom>
                        </pic:spPr>
                      </pic:pic>
                    </a:graphicData>
                  </a:graphic>
                </wp:inline>
              </w:drawing>
            </w:r>
          </w:p>
        </w:tc>
      </w:tr>
    </w:tbl>
    <w:p w14:paraId="6388F1AD" w14:textId="29677CEF" w:rsidR="0015746D" w:rsidRDefault="0015746D" w:rsidP="0015746D">
      <w:pPr>
        <w:pStyle w:val="Titolo3"/>
      </w:pPr>
      <w:bookmarkStart w:id="5" w:name="_Toc198136007"/>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0EC15FE6" w:rsidR="00B33DFE" w:rsidRDefault="00B33DFE" w:rsidP="00B33DFE">
      <w:pPr>
        <w:pStyle w:val="Paragrafoelenco"/>
        <w:numPr>
          <w:ilvl w:val="0"/>
          <w:numId w:val="2"/>
        </w:numPr>
      </w:pPr>
      <w:r>
        <w:t xml:space="preserve">Il login è effettuato in un’unica </w:t>
      </w:r>
      <w:r w:rsidRPr="00B33DFE">
        <w:rPr>
          <w:color w:val="FF0000"/>
        </w:rPr>
        <w:t xml:space="preserve">pagina </w:t>
      </w:r>
      <w:r w:rsidR="00DB4C11">
        <w:rPr>
          <w:color w:val="FF0000"/>
        </w:rPr>
        <w:t>AUTENTICAZIONE</w:t>
      </w:r>
      <w:r w:rsidRPr="00B33DFE">
        <w:rPr>
          <w:color w:val="FF0000"/>
        </w:rPr>
        <w:t xml:space="preserve"> </w:t>
      </w:r>
      <w:r>
        <w:t xml:space="preserve">per docente e studente, la pagina contiene un </w:t>
      </w:r>
      <w:r w:rsidRPr="00B33DFE">
        <w:rPr>
          <w:color w:val="00B050"/>
        </w:rPr>
        <w:t>form per inserire i dati</w:t>
      </w:r>
      <w:r>
        <w:t xml:space="preserve"> (codice/matricola e password) e per </w:t>
      </w:r>
      <w:r w:rsidRPr="00B33DFE">
        <w:rPr>
          <w:color w:val="00B050"/>
        </w:rPr>
        <w:t>scegliere il tipo di login</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4472C5A4" w14:textId="02150191" w:rsidR="00B95BB6" w:rsidRPr="00B95BB6" w:rsidRDefault="00AB5CE7" w:rsidP="00B95BB6">
      <w:pPr>
        <w:pStyle w:val="Sottoargomento"/>
      </w:pPr>
      <w:r>
        <w:t>Diagramma IFML</w:t>
      </w:r>
    </w:p>
    <w:p w14:paraId="35F9E5F6" w14:textId="308C1BB8" w:rsidR="004A4F13" w:rsidRPr="004A4F13" w:rsidRDefault="00B95BB6" w:rsidP="004A4F13">
      <w:pPr>
        <w:jc w:val="center"/>
      </w:pPr>
      <w:r w:rsidRPr="00B95BB6">
        <w:drawing>
          <wp:inline distT="0" distB="0" distL="0" distR="0" wp14:anchorId="6F956EF2" wp14:editId="30C2A0DA">
            <wp:extent cx="7659303" cy="4284000"/>
            <wp:effectExtent l="0" t="0" r="0" b="2540"/>
            <wp:docPr id="203614823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4823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7659303" cy="4284000"/>
                    </a:xfrm>
                    <a:prstGeom prst="rect">
                      <a:avLst/>
                    </a:prstGeom>
                  </pic:spPr>
                </pic:pic>
              </a:graphicData>
            </a:graphic>
          </wp:inline>
        </w:drawing>
      </w:r>
    </w:p>
    <w:p w14:paraId="42C24E03" w14:textId="26A71DAD" w:rsidR="0015746D" w:rsidRPr="0015746D" w:rsidRDefault="0015746D" w:rsidP="0015746D">
      <w:pPr>
        <w:pStyle w:val="Titolo3"/>
      </w:pPr>
      <w:bookmarkStart w:id="6" w:name="_Toc198136008"/>
      <w:r>
        <w:lastRenderedPageBreak/>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1"/>
  </w:num>
  <w:num w:numId="3" w16cid:durableId="85152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121737"/>
    <w:rsid w:val="0015746D"/>
    <w:rsid w:val="001A2AF4"/>
    <w:rsid w:val="001C12FD"/>
    <w:rsid w:val="001D59DA"/>
    <w:rsid w:val="00201B8E"/>
    <w:rsid w:val="00212825"/>
    <w:rsid w:val="002D42FC"/>
    <w:rsid w:val="00332405"/>
    <w:rsid w:val="00367FBC"/>
    <w:rsid w:val="00450177"/>
    <w:rsid w:val="004A312B"/>
    <w:rsid w:val="004A4F13"/>
    <w:rsid w:val="004A57A8"/>
    <w:rsid w:val="00530978"/>
    <w:rsid w:val="00555BE5"/>
    <w:rsid w:val="005903E4"/>
    <w:rsid w:val="005B49BC"/>
    <w:rsid w:val="005D6304"/>
    <w:rsid w:val="00646DB1"/>
    <w:rsid w:val="00684E4B"/>
    <w:rsid w:val="006976F2"/>
    <w:rsid w:val="006978B4"/>
    <w:rsid w:val="006E6809"/>
    <w:rsid w:val="007040EB"/>
    <w:rsid w:val="00727DBD"/>
    <w:rsid w:val="00760C73"/>
    <w:rsid w:val="007A536C"/>
    <w:rsid w:val="007B4F63"/>
    <w:rsid w:val="007F4368"/>
    <w:rsid w:val="00845576"/>
    <w:rsid w:val="00876EBC"/>
    <w:rsid w:val="00A45339"/>
    <w:rsid w:val="00A54E4C"/>
    <w:rsid w:val="00A84B14"/>
    <w:rsid w:val="00AA771F"/>
    <w:rsid w:val="00AB5CE7"/>
    <w:rsid w:val="00AC3264"/>
    <w:rsid w:val="00AD0F08"/>
    <w:rsid w:val="00AE2993"/>
    <w:rsid w:val="00B33DFE"/>
    <w:rsid w:val="00B95BB6"/>
    <w:rsid w:val="00BE6B9E"/>
    <w:rsid w:val="00C20FF8"/>
    <w:rsid w:val="00C76DB6"/>
    <w:rsid w:val="00C8303A"/>
    <w:rsid w:val="00C90D9F"/>
    <w:rsid w:val="00C947E7"/>
    <w:rsid w:val="00CA5164"/>
    <w:rsid w:val="00CA624A"/>
    <w:rsid w:val="00CA66DC"/>
    <w:rsid w:val="00D36D80"/>
    <w:rsid w:val="00D46F66"/>
    <w:rsid w:val="00DB4C11"/>
    <w:rsid w:val="00DC210D"/>
    <w:rsid w:val="00E67154"/>
    <w:rsid w:val="00EB1C2F"/>
    <w:rsid w:val="00F1325B"/>
    <w:rsid w:val="00F359B8"/>
    <w:rsid w:val="00F44C2E"/>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DB1"/>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264</TotalTime>
  <Pages>9</Pages>
  <Words>2267</Words>
  <Characters>12925</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20</cp:revision>
  <dcterms:created xsi:type="dcterms:W3CDTF">2025-05-14T06:52:00Z</dcterms:created>
  <dcterms:modified xsi:type="dcterms:W3CDTF">2025-05-14T16:30:00Z</dcterms:modified>
</cp:coreProperties>
</file>