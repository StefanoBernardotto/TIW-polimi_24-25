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2"/>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3"/>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4"/>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5"/>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255F8951" w:rsidR="004A4F13" w:rsidRDefault="00135F9C" w:rsidP="004A4F13">
      <w:pPr>
        <w:jc w:val="center"/>
      </w:pPr>
      <w:r w:rsidRPr="00135F9C">
        <w:rPr>
          <w:noProof/>
        </w:rPr>
        <w:drawing>
          <wp:inline distT="0" distB="0" distL="0" distR="0" wp14:anchorId="5D23A74A" wp14:editId="588AA7A3">
            <wp:extent cx="9072245" cy="4163695"/>
            <wp:effectExtent l="0" t="0" r="0" b="8255"/>
            <wp:docPr id="75962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97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9072245" cy="4163695"/>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59"/>
        <w:gridCol w:w="4759"/>
        <w:gridCol w:w="4759"/>
      </w:tblGrid>
      <w:tr w:rsidR="00915275" w14:paraId="5ADF95D0" w14:textId="77777777" w:rsidTr="00990B3E">
        <w:tc>
          <w:tcPr>
            <w:tcW w:w="4759" w:type="dxa"/>
            <w:vAlign w:val="center"/>
          </w:tcPr>
          <w:p w14:paraId="62394A3B" w14:textId="75F1FF65" w:rsidR="00915275" w:rsidRPr="00990B3E" w:rsidRDefault="00915275" w:rsidP="00990B3E">
            <w:pPr>
              <w:spacing w:after="0"/>
              <w:jc w:val="left"/>
            </w:pPr>
            <w:r w:rsidRPr="00990B3E">
              <w:t>Viste / Pagine:</w:t>
            </w:r>
          </w:p>
          <w:p w14:paraId="4AE1A99A" w14:textId="5450C013" w:rsidR="00915275" w:rsidRPr="00990B3E" w:rsidRDefault="00990B3E" w:rsidP="00990B3E">
            <w:pPr>
              <w:pStyle w:val="Paragrafoelenco"/>
              <w:numPr>
                <w:ilvl w:val="0"/>
                <w:numId w:val="4"/>
              </w:numPr>
              <w:spacing w:after="0"/>
              <w:jc w:val="left"/>
            </w:pPr>
            <w:r w:rsidRPr="00990B3E">
              <w:t>SceltaProfilo</w:t>
            </w:r>
          </w:p>
          <w:p w14:paraId="4E344F90" w14:textId="77777777" w:rsidR="00915275" w:rsidRPr="00990B3E" w:rsidRDefault="00915275" w:rsidP="00990B3E">
            <w:pPr>
              <w:pStyle w:val="Paragrafoelenco"/>
              <w:numPr>
                <w:ilvl w:val="0"/>
                <w:numId w:val="4"/>
              </w:numPr>
              <w:spacing w:after="0"/>
              <w:jc w:val="left"/>
            </w:pPr>
            <w:r w:rsidRPr="00990B3E">
              <w:t>Docente:</w:t>
            </w:r>
          </w:p>
          <w:p w14:paraId="55EE2F01" w14:textId="26394918" w:rsidR="00990B3E" w:rsidRPr="00990B3E" w:rsidRDefault="004B45A0" w:rsidP="00990B3E">
            <w:pPr>
              <w:pStyle w:val="Paragrafoelenco"/>
              <w:numPr>
                <w:ilvl w:val="1"/>
                <w:numId w:val="4"/>
              </w:numPr>
              <w:spacing w:after="0"/>
              <w:jc w:val="left"/>
            </w:pPr>
            <w:r>
              <w:t>Login</w:t>
            </w:r>
            <w:r w:rsidR="00990B3E" w:rsidRPr="00990B3E">
              <w:t>Docente</w:t>
            </w:r>
          </w:p>
          <w:p w14:paraId="47DD2041" w14:textId="77777777" w:rsidR="00915275" w:rsidRPr="00990B3E" w:rsidRDefault="00915275" w:rsidP="00990B3E">
            <w:pPr>
              <w:pStyle w:val="Paragrafoelenco"/>
              <w:numPr>
                <w:ilvl w:val="1"/>
                <w:numId w:val="4"/>
              </w:numPr>
              <w:spacing w:after="0"/>
              <w:jc w:val="left"/>
            </w:pPr>
            <w:r w:rsidRPr="00990B3E">
              <w:t>HomeDocente</w:t>
            </w:r>
          </w:p>
          <w:p w14:paraId="1EAF6E8E" w14:textId="77777777" w:rsidR="00915275" w:rsidRPr="00990B3E" w:rsidRDefault="00915275" w:rsidP="00990B3E">
            <w:pPr>
              <w:pStyle w:val="Paragrafoelenco"/>
              <w:numPr>
                <w:ilvl w:val="1"/>
                <w:numId w:val="4"/>
              </w:numPr>
              <w:spacing w:after="0"/>
              <w:jc w:val="left"/>
            </w:pPr>
            <w:r w:rsidRPr="00990B3E">
              <w:t xml:space="preserve">AppelliDocente </w:t>
            </w:r>
          </w:p>
          <w:p w14:paraId="66A2E0E4" w14:textId="7B62F720" w:rsidR="00915275" w:rsidRPr="00990B3E" w:rsidRDefault="00915275" w:rsidP="00990B3E">
            <w:pPr>
              <w:pStyle w:val="Paragrafoelenco"/>
              <w:numPr>
                <w:ilvl w:val="1"/>
                <w:numId w:val="4"/>
              </w:numPr>
              <w:spacing w:after="0"/>
              <w:jc w:val="left"/>
            </w:pPr>
            <w:r w:rsidRPr="00990B3E">
              <w:t>Iscritti</w:t>
            </w:r>
          </w:p>
          <w:p w14:paraId="119A88DC" w14:textId="77777777" w:rsidR="00915275" w:rsidRPr="00990B3E" w:rsidRDefault="00915275" w:rsidP="00990B3E">
            <w:pPr>
              <w:pStyle w:val="Paragrafoelenco"/>
              <w:numPr>
                <w:ilvl w:val="1"/>
                <w:numId w:val="4"/>
              </w:numPr>
              <w:spacing w:after="0"/>
              <w:jc w:val="left"/>
            </w:pPr>
            <w:r w:rsidRPr="00990B3E">
              <w:t>ModificaVoto</w:t>
            </w:r>
          </w:p>
          <w:p w14:paraId="70812753" w14:textId="77777777" w:rsidR="00915275" w:rsidRPr="00990B3E" w:rsidRDefault="00915275" w:rsidP="00990B3E">
            <w:pPr>
              <w:pStyle w:val="Paragrafoelenco"/>
              <w:numPr>
                <w:ilvl w:val="1"/>
                <w:numId w:val="4"/>
              </w:numPr>
              <w:spacing w:after="0"/>
              <w:jc w:val="left"/>
            </w:pPr>
            <w:r w:rsidRPr="00990B3E">
              <w:t>Verbali</w:t>
            </w:r>
          </w:p>
          <w:p w14:paraId="555E2D3D" w14:textId="20434204" w:rsidR="00915275" w:rsidRPr="00990B3E" w:rsidRDefault="00915275" w:rsidP="00990B3E">
            <w:pPr>
              <w:pStyle w:val="Paragrafoelenco"/>
              <w:numPr>
                <w:ilvl w:val="1"/>
                <w:numId w:val="4"/>
              </w:numPr>
              <w:spacing w:after="0"/>
              <w:jc w:val="left"/>
            </w:pPr>
            <w:r w:rsidRPr="00990B3E">
              <w:t>Verbale</w:t>
            </w:r>
          </w:p>
          <w:p w14:paraId="0656F617" w14:textId="77777777" w:rsidR="00915275" w:rsidRPr="00990B3E" w:rsidRDefault="00915275" w:rsidP="00990B3E">
            <w:pPr>
              <w:pStyle w:val="Paragrafoelenco"/>
              <w:numPr>
                <w:ilvl w:val="0"/>
                <w:numId w:val="4"/>
              </w:numPr>
              <w:spacing w:after="0"/>
              <w:jc w:val="left"/>
            </w:pPr>
            <w:r w:rsidRPr="00990B3E">
              <w:t>Studente:</w:t>
            </w:r>
          </w:p>
          <w:p w14:paraId="331A16EF" w14:textId="3E6C8EBE" w:rsidR="00990B3E" w:rsidRPr="00990B3E" w:rsidRDefault="004B45A0" w:rsidP="00990B3E">
            <w:pPr>
              <w:pStyle w:val="Paragrafoelenco"/>
              <w:numPr>
                <w:ilvl w:val="1"/>
                <w:numId w:val="4"/>
              </w:numPr>
              <w:spacing w:after="0"/>
              <w:jc w:val="left"/>
            </w:pPr>
            <w:r>
              <w:t>Login</w:t>
            </w:r>
            <w:r w:rsidR="00990B3E" w:rsidRPr="00990B3E">
              <w:t>Studente</w:t>
            </w:r>
          </w:p>
          <w:p w14:paraId="5CB58039" w14:textId="77777777" w:rsidR="00915275" w:rsidRPr="00990B3E" w:rsidRDefault="00915275" w:rsidP="00990B3E">
            <w:pPr>
              <w:pStyle w:val="Paragrafoelenco"/>
              <w:numPr>
                <w:ilvl w:val="1"/>
                <w:numId w:val="4"/>
              </w:numPr>
              <w:spacing w:after="0"/>
              <w:jc w:val="left"/>
            </w:pPr>
            <w:r w:rsidRPr="00990B3E">
              <w:t>HomeStudente</w:t>
            </w:r>
          </w:p>
          <w:p w14:paraId="3A04FB66" w14:textId="77777777" w:rsidR="00915275" w:rsidRPr="00990B3E" w:rsidRDefault="00915275" w:rsidP="00990B3E">
            <w:pPr>
              <w:pStyle w:val="Paragrafoelenco"/>
              <w:numPr>
                <w:ilvl w:val="1"/>
                <w:numId w:val="4"/>
              </w:numPr>
              <w:spacing w:after="0"/>
              <w:jc w:val="left"/>
            </w:pPr>
            <w:r w:rsidRPr="00990B3E">
              <w:t>AppelliStudente</w:t>
            </w:r>
          </w:p>
          <w:p w14:paraId="6C2D5916" w14:textId="77777777" w:rsidR="00915275" w:rsidRPr="00990B3E" w:rsidRDefault="00915275" w:rsidP="00990B3E">
            <w:pPr>
              <w:pStyle w:val="Paragrafoelenco"/>
              <w:numPr>
                <w:ilvl w:val="1"/>
                <w:numId w:val="4"/>
              </w:numPr>
              <w:spacing w:after="0"/>
              <w:jc w:val="left"/>
            </w:pPr>
            <w:r w:rsidRPr="00990B3E">
              <w:t>Esito</w:t>
            </w:r>
          </w:p>
          <w:p w14:paraId="24C83914" w14:textId="71360AC4" w:rsidR="00915275" w:rsidRPr="00990B3E" w:rsidRDefault="00915275" w:rsidP="00990B3E">
            <w:pPr>
              <w:pStyle w:val="Paragrafoelenco"/>
              <w:numPr>
                <w:ilvl w:val="0"/>
                <w:numId w:val="4"/>
              </w:numPr>
              <w:spacing w:after="0"/>
              <w:jc w:val="left"/>
            </w:pPr>
            <w:r w:rsidRPr="00990B3E">
              <w:t>Logout</w:t>
            </w:r>
          </w:p>
        </w:tc>
        <w:tc>
          <w:tcPr>
            <w:tcW w:w="4759" w:type="dxa"/>
            <w:vAlign w:val="center"/>
          </w:tcPr>
          <w:p w14:paraId="277367D5" w14:textId="77777777" w:rsidR="00915275" w:rsidRPr="00990B3E" w:rsidRDefault="00915275" w:rsidP="00990B3E">
            <w:pPr>
              <w:spacing w:after="0"/>
              <w:jc w:val="left"/>
            </w:pPr>
            <w:r w:rsidRPr="00990B3E">
              <w:t>Controllers / Servlets:</w:t>
            </w:r>
          </w:p>
          <w:p w14:paraId="7D484CE9" w14:textId="77777777" w:rsidR="00990B3E" w:rsidRPr="00990B3E" w:rsidRDefault="00990B3E" w:rsidP="00990B3E">
            <w:pPr>
              <w:pStyle w:val="Paragrafoelenco"/>
              <w:numPr>
                <w:ilvl w:val="0"/>
                <w:numId w:val="5"/>
              </w:numPr>
              <w:spacing w:after="0"/>
              <w:jc w:val="left"/>
            </w:pPr>
            <w:r w:rsidRPr="00990B3E">
              <w:t>SceltaProfilo</w:t>
            </w:r>
          </w:p>
          <w:p w14:paraId="59BB90E3" w14:textId="77777777" w:rsidR="00990B3E" w:rsidRPr="00990B3E" w:rsidRDefault="00990B3E" w:rsidP="00990B3E">
            <w:pPr>
              <w:pStyle w:val="Paragrafoelenco"/>
              <w:numPr>
                <w:ilvl w:val="0"/>
                <w:numId w:val="5"/>
              </w:numPr>
              <w:spacing w:after="0"/>
              <w:jc w:val="left"/>
            </w:pPr>
            <w:r w:rsidRPr="00990B3E">
              <w:t>Docente:</w:t>
            </w:r>
          </w:p>
          <w:p w14:paraId="0BB24A2E" w14:textId="0E9946C8" w:rsidR="00990B3E" w:rsidRPr="00990B3E" w:rsidRDefault="004B45A0" w:rsidP="00990B3E">
            <w:pPr>
              <w:pStyle w:val="Paragrafoelenco"/>
              <w:numPr>
                <w:ilvl w:val="1"/>
                <w:numId w:val="5"/>
              </w:numPr>
              <w:spacing w:after="0"/>
              <w:jc w:val="left"/>
            </w:pPr>
            <w:r>
              <w:t>Login</w:t>
            </w:r>
            <w:r w:rsidR="00990B3E" w:rsidRPr="00990B3E">
              <w:t>Docente</w:t>
            </w:r>
          </w:p>
          <w:p w14:paraId="51D487E6" w14:textId="77777777" w:rsidR="00990B3E" w:rsidRPr="00990B3E" w:rsidRDefault="00990B3E" w:rsidP="00990B3E">
            <w:pPr>
              <w:pStyle w:val="Paragrafoelenco"/>
              <w:numPr>
                <w:ilvl w:val="1"/>
                <w:numId w:val="5"/>
              </w:numPr>
              <w:spacing w:after="0"/>
              <w:jc w:val="left"/>
            </w:pPr>
            <w:r w:rsidRPr="00990B3E">
              <w:t>HomeDocente</w:t>
            </w:r>
          </w:p>
          <w:p w14:paraId="616E5D71" w14:textId="77777777" w:rsidR="00990B3E" w:rsidRPr="00990B3E" w:rsidRDefault="00990B3E" w:rsidP="00990B3E">
            <w:pPr>
              <w:pStyle w:val="Paragrafoelenco"/>
              <w:numPr>
                <w:ilvl w:val="1"/>
                <w:numId w:val="5"/>
              </w:numPr>
              <w:spacing w:after="0"/>
              <w:jc w:val="left"/>
            </w:pPr>
            <w:r w:rsidRPr="00990B3E">
              <w:t xml:space="preserve">AppelliDocente </w:t>
            </w:r>
          </w:p>
          <w:p w14:paraId="62039E8D" w14:textId="77777777" w:rsidR="00990B3E" w:rsidRPr="00990B3E" w:rsidRDefault="00990B3E" w:rsidP="00990B3E">
            <w:pPr>
              <w:pStyle w:val="Paragrafoelenco"/>
              <w:numPr>
                <w:ilvl w:val="1"/>
                <w:numId w:val="5"/>
              </w:numPr>
              <w:spacing w:after="0"/>
              <w:jc w:val="left"/>
            </w:pPr>
            <w:r w:rsidRPr="00990B3E">
              <w:t>Iscritti</w:t>
            </w:r>
          </w:p>
          <w:p w14:paraId="3FE673A5" w14:textId="77777777" w:rsidR="00990B3E" w:rsidRPr="00990B3E" w:rsidRDefault="00990B3E" w:rsidP="00990B3E">
            <w:pPr>
              <w:pStyle w:val="Paragrafoelenco"/>
              <w:numPr>
                <w:ilvl w:val="1"/>
                <w:numId w:val="5"/>
              </w:numPr>
              <w:spacing w:after="0"/>
              <w:jc w:val="left"/>
            </w:pPr>
            <w:r w:rsidRPr="00990B3E">
              <w:t>ModificaVoto</w:t>
            </w:r>
          </w:p>
          <w:p w14:paraId="06EF546A" w14:textId="77777777" w:rsidR="00990B3E" w:rsidRPr="00990B3E" w:rsidRDefault="00990B3E" w:rsidP="00990B3E">
            <w:pPr>
              <w:pStyle w:val="Paragrafoelenco"/>
              <w:numPr>
                <w:ilvl w:val="1"/>
                <w:numId w:val="5"/>
              </w:numPr>
              <w:spacing w:after="0"/>
              <w:jc w:val="left"/>
            </w:pPr>
            <w:r w:rsidRPr="00990B3E">
              <w:t>Verbali</w:t>
            </w:r>
          </w:p>
          <w:p w14:paraId="26862753" w14:textId="77777777" w:rsidR="00990B3E" w:rsidRPr="00990B3E" w:rsidRDefault="00990B3E" w:rsidP="00990B3E">
            <w:pPr>
              <w:pStyle w:val="Paragrafoelenco"/>
              <w:numPr>
                <w:ilvl w:val="1"/>
                <w:numId w:val="5"/>
              </w:numPr>
              <w:spacing w:after="0"/>
              <w:jc w:val="left"/>
            </w:pPr>
            <w:r w:rsidRPr="00990B3E">
              <w:t>Verbale</w:t>
            </w:r>
          </w:p>
          <w:p w14:paraId="039F5334" w14:textId="77777777" w:rsidR="00990B3E" w:rsidRPr="00990B3E" w:rsidRDefault="00990B3E" w:rsidP="00990B3E">
            <w:pPr>
              <w:pStyle w:val="Paragrafoelenco"/>
              <w:numPr>
                <w:ilvl w:val="0"/>
                <w:numId w:val="5"/>
              </w:numPr>
              <w:spacing w:after="0"/>
              <w:jc w:val="left"/>
            </w:pPr>
            <w:r w:rsidRPr="00990B3E">
              <w:t>Studente:</w:t>
            </w:r>
          </w:p>
          <w:p w14:paraId="1247A046" w14:textId="46C08C7A" w:rsidR="00990B3E" w:rsidRPr="00990B3E" w:rsidRDefault="004B45A0" w:rsidP="00990B3E">
            <w:pPr>
              <w:pStyle w:val="Paragrafoelenco"/>
              <w:numPr>
                <w:ilvl w:val="1"/>
                <w:numId w:val="5"/>
              </w:numPr>
              <w:spacing w:after="0"/>
              <w:jc w:val="left"/>
            </w:pPr>
            <w:r>
              <w:t>Login</w:t>
            </w:r>
            <w:r w:rsidR="00990B3E" w:rsidRPr="00990B3E">
              <w:t>Studente</w:t>
            </w:r>
          </w:p>
          <w:p w14:paraId="60DC619D" w14:textId="77777777" w:rsidR="00990B3E" w:rsidRPr="00990B3E" w:rsidRDefault="00990B3E" w:rsidP="00990B3E">
            <w:pPr>
              <w:pStyle w:val="Paragrafoelenco"/>
              <w:numPr>
                <w:ilvl w:val="1"/>
                <w:numId w:val="5"/>
              </w:numPr>
              <w:spacing w:after="0"/>
              <w:jc w:val="left"/>
            </w:pPr>
            <w:r w:rsidRPr="00990B3E">
              <w:t>HomeStudente</w:t>
            </w:r>
          </w:p>
          <w:p w14:paraId="0199A91E" w14:textId="77777777" w:rsidR="00990B3E" w:rsidRPr="00990B3E" w:rsidRDefault="00990B3E" w:rsidP="00990B3E">
            <w:pPr>
              <w:pStyle w:val="Paragrafoelenco"/>
              <w:numPr>
                <w:ilvl w:val="1"/>
                <w:numId w:val="5"/>
              </w:numPr>
              <w:spacing w:after="0"/>
              <w:jc w:val="left"/>
            </w:pPr>
            <w:r w:rsidRPr="00990B3E">
              <w:t>AppelliStudente</w:t>
            </w:r>
          </w:p>
          <w:p w14:paraId="7EF998A5" w14:textId="77777777" w:rsidR="00990B3E" w:rsidRPr="00990B3E" w:rsidRDefault="00990B3E" w:rsidP="00990B3E">
            <w:pPr>
              <w:pStyle w:val="Paragrafoelenco"/>
              <w:numPr>
                <w:ilvl w:val="1"/>
                <w:numId w:val="5"/>
              </w:numPr>
              <w:spacing w:after="0"/>
              <w:jc w:val="left"/>
            </w:pPr>
            <w:r w:rsidRPr="00990B3E">
              <w:t>Esito</w:t>
            </w:r>
          </w:p>
          <w:p w14:paraId="05C357BA" w14:textId="4861ED59" w:rsidR="00915275" w:rsidRPr="00990B3E" w:rsidRDefault="00990B3E" w:rsidP="00990B3E">
            <w:pPr>
              <w:pStyle w:val="Paragrafoelenco"/>
              <w:numPr>
                <w:ilvl w:val="0"/>
                <w:numId w:val="5"/>
              </w:numPr>
              <w:spacing w:after="0"/>
              <w:jc w:val="left"/>
            </w:pPr>
            <w:r w:rsidRPr="00990B3E">
              <w:t>Logout</w:t>
            </w:r>
          </w:p>
        </w:tc>
        <w:tc>
          <w:tcPr>
            <w:tcW w:w="4759" w:type="dxa"/>
            <w:vAlign w:val="center"/>
          </w:tcPr>
          <w:p w14:paraId="09598544" w14:textId="77777777" w:rsidR="001011E6" w:rsidRPr="00990B3E" w:rsidRDefault="001011E6" w:rsidP="00990B3E">
            <w:pPr>
              <w:spacing w:after="0"/>
              <w:jc w:val="left"/>
            </w:pPr>
            <w:r w:rsidRPr="00990B3E">
              <w:t>Beans:</w:t>
            </w:r>
          </w:p>
          <w:p w14:paraId="7B325964" w14:textId="77777777" w:rsidR="001011E6" w:rsidRPr="00990B3E" w:rsidRDefault="001011E6" w:rsidP="00990B3E">
            <w:pPr>
              <w:pStyle w:val="Paragrafoelenco"/>
              <w:numPr>
                <w:ilvl w:val="0"/>
                <w:numId w:val="5"/>
              </w:numPr>
              <w:spacing w:after="0"/>
              <w:jc w:val="left"/>
            </w:pPr>
            <w:r w:rsidRPr="00990B3E">
              <w:t>Docente</w:t>
            </w:r>
          </w:p>
          <w:p w14:paraId="29DECA87" w14:textId="77777777" w:rsidR="001011E6" w:rsidRPr="00990B3E" w:rsidRDefault="001011E6" w:rsidP="00990B3E">
            <w:pPr>
              <w:pStyle w:val="Paragrafoelenco"/>
              <w:numPr>
                <w:ilvl w:val="0"/>
                <w:numId w:val="5"/>
              </w:numPr>
              <w:spacing w:after="0"/>
              <w:jc w:val="left"/>
            </w:pPr>
            <w:r w:rsidRPr="00990B3E">
              <w:t>Studente</w:t>
            </w:r>
          </w:p>
          <w:p w14:paraId="2E7D68FF" w14:textId="77777777" w:rsidR="001011E6" w:rsidRPr="00990B3E" w:rsidRDefault="001011E6" w:rsidP="00990B3E">
            <w:pPr>
              <w:pStyle w:val="Paragrafoelenco"/>
              <w:numPr>
                <w:ilvl w:val="0"/>
                <w:numId w:val="5"/>
              </w:numPr>
              <w:spacing w:after="0"/>
              <w:jc w:val="left"/>
            </w:pPr>
            <w:r w:rsidRPr="00990B3E">
              <w:t>Corso</w:t>
            </w:r>
          </w:p>
          <w:p w14:paraId="40D5FF66" w14:textId="77777777" w:rsidR="001011E6" w:rsidRPr="00990B3E" w:rsidRDefault="001011E6" w:rsidP="00990B3E">
            <w:pPr>
              <w:pStyle w:val="Paragrafoelenco"/>
              <w:numPr>
                <w:ilvl w:val="0"/>
                <w:numId w:val="5"/>
              </w:numPr>
              <w:spacing w:after="0"/>
              <w:jc w:val="left"/>
            </w:pPr>
            <w:r w:rsidRPr="00990B3E">
              <w:t>Appello</w:t>
            </w:r>
          </w:p>
          <w:p w14:paraId="4124F462" w14:textId="626BE070" w:rsidR="004B45A0" w:rsidRPr="00990B3E" w:rsidRDefault="001011E6" w:rsidP="004B45A0">
            <w:pPr>
              <w:pStyle w:val="Paragrafoelenco"/>
              <w:numPr>
                <w:ilvl w:val="0"/>
                <w:numId w:val="5"/>
              </w:numPr>
              <w:spacing w:after="0"/>
              <w:jc w:val="left"/>
            </w:pPr>
            <w:r w:rsidRPr="00990B3E">
              <w:t>Iscrizione</w:t>
            </w:r>
          </w:p>
          <w:p w14:paraId="3AD604AF" w14:textId="77777777" w:rsidR="001011E6" w:rsidRPr="00990B3E" w:rsidRDefault="001011E6" w:rsidP="00990B3E">
            <w:pPr>
              <w:pStyle w:val="Paragrafoelenco"/>
              <w:numPr>
                <w:ilvl w:val="0"/>
                <w:numId w:val="5"/>
              </w:numPr>
              <w:spacing w:after="0"/>
              <w:jc w:val="left"/>
            </w:pPr>
            <w:r w:rsidRPr="00990B3E">
              <w:t>Verbale</w:t>
            </w:r>
          </w:p>
          <w:p w14:paraId="2154AA2C" w14:textId="77777777" w:rsidR="001011E6" w:rsidRPr="00990B3E" w:rsidRDefault="001011E6" w:rsidP="00990B3E">
            <w:pPr>
              <w:pStyle w:val="Paragrafoelenco"/>
              <w:numPr>
                <w:ilvl w:val="0"/>
                <w:numId w:val="5"/>
              </w:numPr>
              <w:spacing w:after="0"/>
              <w:jc w:val="left"/>
            </w:pPr>
            <w:r w:rsidRPr="00990B3E">
              <w:t>Verbalizzazione</w:t>
            </w:r>
          </w:p>
          <w:p w14:paraId="178A83AC" w14:textId="77777777" w:rsidR="001011E6" w:rsidRPr="00990B3E" w:rsidRDefault="001011E6" w:rsidP="00990B3E">
            <w:pPr>
              <w:spacing w:after="0"/>
              <w:jc w:val="left"/>
            </w:pPr>
            <w:r w:rsidRPr="00990B3E">
              <w:t>Data Access Objects:</w:t>
            </w:r>
          </w:p>
          <w:p w14:paraId="43CC6EB7" w14:textId="7B69BCD1" w:rsidR="001011E6" w:rsidRPr="00990B3E" w:rsidRDefault="001011E6" w:rsidP="00990B3E">
            <w:pPr>
              <w:pStyle w:val="Paragrafoelenco"/>
              <w:numPr>
                <w:ilvl w:val="0"/>
                <w:numId w:val="5"/>
              </w:numPr>
              <w:spacing w:after="0"/>
              <w:jc w:val="left"/>
            </w:pPr>
            <w:r w:rsidRPr="00990B3E">
              <w:t>DocenteDAO</w:t>
            </w:r>
          </w:p>
          <w:p w14:paraId="14C0307C" w14:textId="5F635110" w:rsidR="001011E6" w:rsidRPr="00990B3E" w:rsidRDefault="001011E6" w:rsidP="00990B3E">
            <w:pPr>
              <w:pStyle w:val="Paragrafoelenco"/>
              <w:numPr>
                <w:ilvl w:val="0"/>
                <w:numId w:val="5"/>
              </w:numPr>
              <w:spacing w:after="0"/>
              <w:jc w:val="left"/>
            </w:pPr>
            <w:r w:rsidRPr="00990B3E">
              <w:t>StudenteDAO</w:t>
            </w:r>
          </w:p>
          <w:p w14:paraId="2C10BBE5" w14:textId="4E9D66FF" w:rsidR="001011E6" w:rsidRPr="00990B3E" w:rsidRDefault="001011E6" w:rsidP="00990B3E">
            <w:pPr>
              <w:pStyle w:val="Paragrafoelenco"/>
              <w:numPr>
                <w:ilvl w:val="0"/>
                <w:numId w:val="5"/>
              </w:numPr>
              <w:spacing w:after="0"/>
              <w:jc w:val="left"/>
            </w:pPr>
            <w:r w:rsidRPr="00990B3E">
              <w:t>CorsoDAO</w:t>
            </w:r>
          </w:p>
          <w:p w14:paraId="19051889" w14:textId="140CDA9F" w:rsidR="001011E6" w:rsidRPr="00990B3E" w:rsidRDefault="001011E6" w:rsidP="00990B3E">
            <w:pPr>
              <w:pStyle w:val="Paragrafoelenco"/>
              <w:numPr>
                <w:ilvl w:val="0"/>
                <w:numId w:val="5"/>
              </w:numPr>
              <w:spacing w:after="0"/>
              <w:jc w:val="left"/>
            </w:pPr>
            <w:r w:rsidRPr="00990B3E">
              <w:t>AppelloDAO</w:t>
            </w:r>
          </w:p>
          <w:p w14:paraId="738AF929" w14:textId="2C875192" w:rsidR="001011E6" w:rsidRPr="00990B3E" w:rsidRDefault="001011E6" w:rsidP="00990B3E">
            <w:pPr>
              <w:pStyle w:val="Paragrafoelenco"/>
              <w:numPr>
                <w:ilvl w:val="0"/>
                <w:numId w:val="5"/>
              </w:numPr>
              <w:spacing w:after="0"/>
              <w:jc w:val="left"/>
            </w:pPr>
            <w:r w:rsidRPr="00990B3E">
              <w:t>IscrizioneDAO</w:t>
            </w:r>
          </w:p>
          <w:p w14:paraId="35859F58" w14:textId="4706761A" w:rsidR="001011E6" w:rsidRPr="00990B3E" w:rsidRDefault="001011E6" w:rsidP="00990B3E">
            <w:pPr>
              <w:pStyle w:val="Paragrafoelenco"/>
              <w:numPr>
                <w:ilvl w:val="0"/>
                <w:numId w:val="5"/>
              </w:numPr>
              <w:spacing w:after="0"/>
              <w:jc w:val="left"/>
            </w:pPr>
            <w:r w:rsidRPr="00990B3E">
              <w:t>VerbaleDAO</w:t>
            </w:r>
          </w:p>
          <w:p w14:paraId="787C7D4B" w14:textId="18AB12F4" w:rsidR="001011E6" w:rsidRPr="00990B3E" w:rsidRDefault="001011E6" w:rsidP="00990B3E">
            <w:pPr>
              <w:pStyle w:val="Paragrafoelenco"/>
              <w:numPr>
                <w:ilvl w:val="0"/>
                <w:numId w:val="5"/>
              </w:numPr>
              <w:spacing w:after="0"/>
              <w:jc w:val="left"/>
            </w:pPr>
            <w:r w:rsidRPr="00990B3E">
              <w:t>VerbalizzazioneDAO</w:t>
            </w:r>
          </w:p>
        </w:tc>
      </w:tr>
    </w:tbl>
    <w:p w14:paraId="0D44F388" w14:textId="77777777" w:rsidR="00B664AA" w:rsidRDefault="00B664AA" w:rsidP="001E7127">
      <w:pPr>
        <w:pStyle w:val="Sottoargomento"/>
      </w:pPr>
    </w:p>
    <w:p w14:paraId="7E672243" w14:textId="77777777" w:rsidR="00B664AA" w:rsidRDefault="00B664AA">
      <w:pPr>
        <w:spacing w:after="160"/>
        <w:jc w:val="left"/>
        <w:rPr>
          <w:b/>
          <w:smallCaps/>
          <w:color w:val="373737" w:themeColor="accent1" w:themeShade="40"/>
          <w:sz w:val="24"/>
        </w:rPr>
      </w:pPr>
      <w:r>
        <w:br w:type="page"/>
      </w:r>
    </w:p>
    <w:p w14:paraId="2FA93612" w14:textId="293F59DC" w:rsidR="00915275" w:rsidRDefault="001E7127" w:rsidP="001E7127">
      <w:pPr>
        <w:pStyle w:val="Sottoargomento"/>
      </w:pPr>
      <w:r>
        <w:lastRenderedPageBreak/>
        <w:t>Sequence diagrams</w:t>
      </w:r>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722C0C57" w:rsidR="00627AAE" w:rsidRDefault="00627AAE" w:rsidP="00627AAE">
      <w:pPr>
        <w:pStyle w:val="Sottoargomento"/>
      </w:pPr>
      <w:r>
        <w:lastRenderedPageBreak/>
        <w:t>Sequence diagram – Appelli studente</w:t>
      </w:r>
    </w:p>
    <w:p w14:paraId="20E75D61" w14:textId="214224A3" w:rsidR="004C6F2E" w:rsidRPr="004C6F2E" w:rsidRDefault="004C6F2E" w:rsidP="004C6F2E">
      <w:r>
        <w:t xml:space="preserve">Diagramma </w:t>
      </w:r>
      <w:r>
        <w:t>della reazione al click su un corso a cui è iscritto lo studente, mostra gli appelli disponibili per quel corso. È analogo per il docente, cioè come risposta al click su un corso di cui il docente è titolare, a patto di considerare i controller AppelliDocente e LoginDocente e il template “appelli_docente”</w:t>
      </w:r>
    </w:p>
    <w:p w14:paraId="560010DD" w14:textId="49A70B81" w:rsidR="00072E32" w:rsidRDefault="004C6F2E" w:rsidP="004C6F2E">
      <w:pPr>
        <w:jc w:val="center"/>
      </w:pPr>
      <w:r>
        <w:rPr>
          <w:noProof/>
        </w:rPr>
        <w:drawing>
          <wp:inline distT="0" distB="0" distL="0" distR="0" wp14:anchorId="330B0CD5" wp14:editId="20E9EFF3">
            <wp:extent cx="9058275" cy="4705350"/>
            <wp:effectExtent l="0" t="0" r="9525" b="0"/>
            <wp:docPr id="899078903"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58275" cy="470535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r>
        <w:lastRenderedPageBreak/>
        <w:t>Sequence diagram – Esito</w:t>
      </w:r>
    </w:p>
    <w:p w14:paraId="1B780FB0" w14:textId="2C3CE91B" w:rsidR="00871F38" w:rsidRDefault="00871F38" w:rsidP="00871F38">
      <w:pPr>
        <w:jc w:val="center"/>
      </w:pPr>
      <w:r>
        <w:rPr>
          <w:noProof/>
        </w:rPr>
        <w:drawing>
          <wp:inline distT="0" distB="0" distL="0" distR="0" wp14:anchorId="0F2A0B6F" wp14:editId="3C9F159B">
            <wp:extent cx="9063355" cy="5149850"/>
            <wp:effectExtent l="0" t="0" r="4445" b="0"/>
            <wp:docPr id="1726532595"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3355" cy="5149850"/>
                    </a:xfrm>
                    <a:prstGeom prst="rect">
                      <a:avLst/>
                    </a:prstGeom>
                    <a:noFill/>
                    <a:ln>
                      <a:noFill/>
                    </a:ln>
                  </pic:spPr>
                </pic:pic>
              </a:graphicData>
            </a:graphic>
          </wp:inline>
        </w:drawing>
      </w:r>
    </w:p>
    <w:p w14:paraId="37C768A2" w14:textId="77777777" w:rsidR="00871F38" w:rsidRDefault="00871F38">
      <w:pPr>
        <w:spacing w:after="160"/>
        <w:jc w:val="left"/>
      </w:pPr>
      <w:r>
        <w:br w:type="page"/>
      </w:r>
    </w:p>
    <w:p w14:paraId="036A9E05" w14:textId="6F07B9C1" w:rsidR="00072E32" w:rsidRDefault="00871F38" w:rsidP="00871F38">
      <w:pPr>
        <w:pStyle w:val="Sottoargomento"/>
      </w:pPr>
      <w:r>
        <w:lastRenderedPageBreak/>
        <w:t>Sequence diagram – Rifiuta esito esame</w:t>
      </w:r>
    </w:p>
    <w:p w14:paraId="16189F2E" w14:textId="5A98F23C" w:rsidR="00871F38" w:rsidRPr="00FD1153" w:rsidRDefault="00FD1153" w:rsidP="00FD1153">
      <w:pPr>
        <w:jc w:val="center"/>
      </w:pPr>
      <w:r>
        <w:rPr>
          <w:noProof/>
        </w:rPr>
        <w:drawing>
          <wp:inline distT="0" distB="0" distL="0" distR="0" wp14:anchorId="5975ADDB" wp14:editId="56C83B54">
            <wp:extent cx="9069070" cy="5233670"/>
            <wp:effectExtent l="0" t="0" r="0" b="5080"/>
            <wp:docPr id="197952195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69070" cy="5233670"/>
                    </a:xfrm>
                    <a:prstGeom prst="rect">
                      <a:avLst/>
                    </a:prstGeom>
                    <a:noFill/>
                    <a:ln>
                      <a:noFill/>
                    </a:ln>
                  </pic:spPr>
                </pic:pic>
              </a:graphicData>
            </a:graphic>
          </wp:inline>
        </w:drawing>
      </w:r>
    </w:p>
    <w:p w14:paraId="42C24E03" w14:textId="26A71DAD" w:rsidR="0015746D" w:rsidRPr="0015746D" w:rsidRDefault="0015746D" w:rsidP="0015746D">
      <w:pPr>
        <w:pStyle w:val="Titolo3"/>
      </w:pPr>
      <w:bookmarkStart w:id="6" w:name="_Toc198136008"/>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lastRenderedPageBreak/>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072E32"/>
    <w:rsid w:val="00087C47"/>
    <w:rsid w:val="000A2304"/>
    <w:rsid w:val="001011E6"/>
    <w:rsid w:val="00121737"/>
    <w:rsid w:val="00135F9C"/>
    <w:rsid w:val="0015746D"/>
    <w:rsid w:val="001737F9"/>
    <w:rsid w:val="001A2AF4"/>
    <w:rsid w:val="001C12FD"/>
    <w:rsid w:val="001D59DA"/>
    <w:rsid w:val="001E7127"/>
    <w:rsid w:val="00200F5A"/>
    <w:rsid w:val="00201B8E"/>
    <w:rsid w:val="00212825"/>
    <w:rsid w:val="002A16BA"/>
    <w:rsid w:val="002D42FC"/>
    <w:rsid w:val="00332405"/>
    <w:rsid w:val="00352622"/>
    <w:rsid w:val="00367FBC"/>
    <w:rsid w:val="00450177"/>
    <w:rsid w:val="00476AA7"/>
    <w:rsid w:val="004A312B"/>
    <w:rsid w:val="004A4F13"/>
    <w:rsid w:val="004A57A8"/>
    <w:rsid w:val="004B45A0"/>
    <w:rsid w:val="004C6F2E"/>
    <w:rsid w:val="00530978"/>
    <w:rsid w:val="00555BE5"/>
    <w:rsid w:val="005903E4"/>
    <w:rsid w:val="005B49BC"/>
    <w:rsid w:val="005D6304"/>
    <w:rsid w:val="00627AAE"/>
    <w:rsid w:val="00646DB1"/>
    <w:rsid w:val="00684E4B"/>
    <w:rsid w:val="006976F2"/>
    <w:rsid w:val="006978B4"/>
    <w:rsid w:val="006E6809"/>
    <w:rsid w:val="007040EB"/>
    <w:rsid w:val="00724BB5"/>
    <w:rsid w:val="00727DBD"/>
    <w:rsid w:val="00760C73"/>
    <w:rsid w:val="00782CE9"/>
    <w:rsid w:val="007A536C"/>
    <w:rsid w:val="007B4F63"/>
    <w:rsid w:val="007F4368"/>
    <w:rsid w:val="00845576"/>
    <w:rsid w:val="008520BC"/>
    <w:rsid w:val="00871F38"/>
    <w:rsid w:val="00876EBC"/>
    <w:rsid w:val="00915275"/>
    <w:rsid w:val="00990B3E"/>
    <w:rsid w:val="00A203D7"/>
    <w:rsid w:val="00A45339"/>
    <w:rsid w:val="00A54E4C"/>
    <w:rsid w:val="00A84B14"/>
    <w:rsid w:val="00AA771F"/>
    <w:rsid w:val="00AB5CE7"/>
    <w:rsid w:val="00AC3264"/>
    <w:rsid w:val="00AD0F08"/>
    <w:rsid w:val="00AE2993"/>
    <w:rsid w:val="00AE78CA"/>
    <w:rsid w:val="00B33DFE"/>
    <w:rsid w:val="00B664AA"/>
    <w:rsid w:val="00B95BB6"/>
    <w:rsid w:val="00BB6432"/>
    <w:rsid w:val="00BE6B9E"/>
    <w:rsid w:val="00C140D6"/>
    <w:rsid w:val="00C20FF8"/>
    <w:rsid w:val="00C37927"/>
    <w:rsid w:val="00C56650"/>
    <w:rsid w:val="00C76DB6"/>
    <w:rsid w:val="00C81B37"/>
    <w:rsid w:val="00C8303A"/>
    <w:rsid w:val="00C90D9F"/>
    <w:rsid w:val="00C947E7"/>
    <w:rsid w:val="00CA5164"/>
    <w:rsid w:val="00CA624A"/>
    <w:rsid w:val="00CA66DC"/>
    <w:rsid w:val="00D36D80"/>
    <w:rsid w:val="00D46F66"/>
    <w:rsid w:val="00DB4C11"/>
    <w:rsid w:val="00DC210D"/>
    <w:rsid w:val="00DF1A7F"/>
    <w:rsid w:val="00E67154"/>
    <w:rsid w:val="00EB1C2F"/>
    <w:rsid w:val="00F1325B"/>
    <w:rsid w:val="00F359B8"/>
    <w:rsid w:val="00F44C2E"/>
    <w:rsid w:val="00F95BD8"/>
    <w:rsid w:val="00FB2B8A"/>
    <w:rsid w:val="00FD1153"/>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6F2E"/>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747</TotalTime>
  <Pages>15</Pages>
  <Words>2591</Words>
  <Characters>14770</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41</cp:revision>
  <dcterms:created xsi:type="dcterms:W3CDTF">2025-05-14T06:52:00Z</dcterms:created>
  <dcterms:modified xsi:type="dcterms:W3CDTF">2025-06-18T18:12:00Z</dcterms:modified>
</cp:coreProperties>
</file>